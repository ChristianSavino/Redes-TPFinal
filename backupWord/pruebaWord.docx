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6385B" w14:textId="77777777" w:rsidR="00000000" w:rsidRDefault="003A6C94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Relevamiento</w:t>
      </w:r>
    </w:p>
    <w:p w14:paraId="19CCB5F4" w14:textId="1C4D2CA2" w:rsidR="00000000" w:rsidRDefault="003A6C94">
      <w:pPr>
        <w:rPr>
          <w:b/>
          <w:bCs/>
          <w:u w:val="single"/>
        </w:rPr>
      </w:pPr>
      <w:r>
        <w:rPr>
          <w:b/>
          <w:bCs/>
          <w:u w:val="single"/>
        </w:rPr>
        <w:t>Atenci</w:t>
      </w:r>
      <w:r w:rsidR="005F786D">
        <w:rPr>
          <w:b/>
          <w:bCs/>
          <w:u w:val="single"/>
        </w:rPr>
        <w:t>ó</w:t>
      </w:r>
      <w:r>
        <w:rPr>
          <w:b/>
          <w:bCs/>
          <w:u w:val="single"/>
        </w:rPr>
        <w:t xml:space="preserve">n: </w:t>
      </w:r>
    </w:p>
    <w:p w14:paraId="5D6D22A3" w14:textId="77777777" w:rsidR="00000000" w:rsidRDefault="003A6C94">
      <w:r>
        <w:t xml:space="preserve">Optamos por conectar todo a una misma red. </w:t>
      </w:r>
    </w:p>
    <w:p w14:paraId="3ED6AE9E" w14:textId="52BB4974" w:rsidR="00000000" w:rsidRDefault="003A6C94">
      <w:pPr>
        <w:rPr>
          <w:sz w:val="24"/>
          <w:szCs w:val="24"/>
        </w:rPr>
      </w:pPr>
      <w:r>
        <w:rPr>
          <w:sz w:val="24"/>
          <w:szCs w:val="24"/>
        </w:rPr>
        <w:t>En el d</w:t>
      </w:r>
      <w:r w:rsidR="005F786D">
        <w:rPr>
          <w:sz w:val="24"/>
          <w:szCs w:val="24"/>
        </w:rPr>
        <w:t>ía</w:t>
      </w:r>
      <w:r>
        <w:rPr>
          <w:sz w:val="24"/>
          <w:szCs w:val="24"/>
        </w:rPr>
        <w:t xml:space="preserve"> de la fecha, 22 de junio de 2022, se brinda asistencia </w:t>
      </w:r>
      <w:r w:rsidRPr="005F786D">
        <w:rPr>
          <w:sz w:val="24"/>
          <w:szCs w:val="24"/>
        </w:rPr>
        <w:t>t</w:t>
      </w:r>
      <w:r w:rsidR="005F786D" w:rsidRPr="005F786D">
        <w:rPr>
          <w:sz w:val="24"/>
          <w:szCs w:val="24"/>
        </w:rPr>
        <w:t>é</w:t>
      </w:r>
      <w:r w:rsidRPr="005F786D">
        <w:rPr>
          <w:sz w:val="24"/>
          <w:szCs w:val="24"/>
        </w:rPr>
        <w:t>cnica</w:t>
      </w:r>
      <w:r>
        <w:rPr>
          <w:sz w:val="24"/>
          <w:szCs w:val="24"/>
        </w:rPr>
        <w:t xml:space="preserve"> a la Universidad </w:t>
      </w:r>
      <w:r>
        <w:rPr>
          <w:sz w:val="24"/>
          <w:szCs w:val="24"/>
        </w:rPr>
        <w:t>Tecnol</w:t>
      </w:r>
      <w:r w:rsidR="005F786D">
        <w:rPr>
          <w:sz w:val="24"/>
          <w:szCs w:val="24"/>
        </w:rPr>
        <w:t>ó</w:t>
      </w:r>
      <w:r>
        <w:rPr>
          <w:sz w:val="24"/>
          <w:szCs w:val="24"/>
        </w:rPr>
        <w:t>gica Nacional bajo el ticket #332773, donde se realizaron las siguientes tareas:</w:t>
      </w:r>
    </w:p>
    <w:p w14:paraId="4CF5B059" w14:textId="680C9CD7" w:rsidR="00000000" w:rsidRDefault="003A6C94">
      <w:pPr>
        <w:pStyle w:val="Prrafodelista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Durante la </w:t>
      </w:r>
      <w:r w:rsidR="00137DDA">
        <w:rPr>
          <w:b/>
          <w:bCs/>
          <w:i/>
          <w:iCs/>
          <w:sz w:val="24"/>
          <w:szCs w:val="24"/>
        </w:rPr>
        <w:t>primera visita</w:t>
      </w:r>
      <w:r>
        <w:rPr>
          <w:b/>
          <w:bCs/>
          <w:i/>
          <w:iCs/>
          <w:sz w:val="24"/>
          <w:szCs w:val="24"/>
        </w:rPr>
        <w:t>:</w:t>
      </w:r>
    </w:p>
    <w:p w14:paraId="087B3514" w14:textId="77777777" w:rsidR="00000000" w:rsidRDefault="003A6C94">
      <w:pPr>
        <w:ind w:firstLine="708"/>
        <w:rPr>
          <w:sz w:val="24"/>
          <w:szCs w:val="24"/>
        </w:rPr>
      </w:pPr>
      <w:r>
        <w:rPr>
          <w:sz w:val="24"/>
          <w:szCs w:val="24"/>
        </w:rPr>
        <w:t>- Se ubica a los dispositivos en el dominio de UNIVERSIDAD</w:t>
      </w:r>
    </w:p>
    <w:p w14:paraId="79B00592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MESAENTRADA1 (Escritorio)</w:t>
      </w:r>
    </w:p>
    <w:p w14:paraId="70D2B2EA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MESAENTRADA2 (Escritorio)</w:t>
      </w:r>
    </w:p>
    <w:p w14:paraId="5E26A508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DESKTOP-FM06AML (Notebook)</w:t>
      </w:r>
    </w:p>
    <w:p w14:paraId="0B95FEA6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AD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MINISTRACION (Escritorio)</w:t>
      </w:r>
    </w:p>
    <w:p w14:paraId="1456D882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DESKTOP-AE475CY (Escritorio)</w:t>
      </w:r>
    </w:p>
    <w:p w14:paraId="62BCC186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DIRECCION1 (Escritorio)</w:t>
      </w:r>
    </w:p>
    <w:p w14:paraId="7E592AC3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DIRECCION2 (Escritorio)</w:t>
      </w:r>
    </w:p>
    <w:p w14:paraId="3DCA690F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UTNADMIN (Notebook)</w:t>
      </w:r>
    </w:p>
    <w:p w14:paraId="192D45C9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UTNDATOS (Notebook)</w:t>
      </w:r>
    </w:p>
    <w:p w14:paraId="78DAE19E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UTNDEPORTES (Notebook)</w:t>
      </w:r>
    </w:p>
    <w:p w14:paraId="000E740C" w14:textId="2A854A0D" w:rsidR="00000000" w:rsidRDefault="003A6C94">
      <w:pPr>
        <w:ind w:firstLine="70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- Se realiza un relevamiento </w:t>
      </w:r>
      <w:r w:rsidRPr="009B38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>f</w:t>
      </w:r>
      <w:r w:rsidR="009B38D1" w:rsidRPr="009B38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>ís</w:t>
      </w:r>
      <w:r w:rsidRPr="009B38D1">
        <w:rPr>
          <w:rFonts w:ascii="Tahoma" w:hAnsi="Tahoma" w:cs="Tahoma"/>
          <w:color w:val="000000"/>
          <w:sz w:val="20"/>
          <w:szCs w:val="20"/>
          <w:shd w:val="clear" w:color="auto" w:fill="FFFFFF"/>
        </w:rPr>
        <w:t>ico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del lugar, solicitando la compra de los siguientes m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ateriales, para luego realizar la instalac</w:t>
      </w:r>
      <w:r w:rsidR="001B5D82">
        <w:rPr>
          <w:rFonts w:ascii="Tahoma" w:hAnsi="Tahoma" w:cs="Tahoma"/>
          <w:color w:val="000000"/>
          <w:sz w:val="20"/>
          <w:szCs w:val="20"/>
          <w:shd w:val="clear" w:color="auto" w:fill="FFFFFF"/>
        </w:rPr>
        <w:t>ió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n de forma completa. </w:t>
      </w:r>
    </w:p>
    <w:tbl>
      <w:tblPr>
        <w:tblW w:w="7500" w:type="dxa"/>
        <w:tblCellSpacing w:w="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8" w:type="dxa"/>
          <w:left w:w="8" w:type="dxa"/>
          <w:bottom w:w="8" w:type="dxa"/>
          <w:right w:w="8" w:type="dxa"/>
        </w:tblCellMar>
        <w:tblLook w:val="04A0" w:firstRow="1" w:lastRow="0" w:firstColumn="1" w:lastColumn="0" w:noHBand="0" w:noVBand="1"/>
      </w:tblPr>
      <w:tblGrid>
        <w:gridCol w:w="4553"/>
        <w:gridCol w:w="2947"/>
      </w:tblGrid>
      <w:tr w:rsidR="00000000" w14:paraId="3C8191AF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869766" w14:textId="68C8CD05" w:rsidR="00000000" w:rsidRDefault="005711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 w:rsidRPr="005711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Í</w:t>
            </w:r>
            <w:r w:rsidR="003A6C94" w:rsidRPr="005711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tem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AEFE2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AR" w:eastAsia="es-AR"/>
              </w:rPr>
              <w:t>Cantidad</w:t>
            </w:r>
          </w:p>
        </w:tc>
      </w:tr>
      <w:tr w:rsidR="00000000" w14:paraId="32B86C8F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EC595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Rack Mural de 10 unidades puerta vidriada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ECB42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1</w:t>
            </w:r>
          </w:p>
        </w:tc>
      </w:tr>
      <w:tr w:rsidR="00000000" w14:paraId="55DDF7AE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96BA9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Cajas de Cable de Red UTP CAT 5e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417B3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6</w:t>
            </w:r>
          </w:p>
        </w:tc>
      </w:tr>
      <w:tr w:rsidR="00000000" w14:paraId="153F2724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3BD41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Bastidores para Cable-Canal 50x100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047CB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40</w:t>
            </w:r>
          </w:p>
        </w:tc>
      </w:tr>
      <w:tr w:rsidR="00000000" w14:paraId="19BA0B91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D553D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Porta bastidor para Cable-Canal 50x10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BD1BE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40</w:t>
            </w:r>
          </w:p>
        </w:tc>
      </w:tr>
      <w:tr w:rsidR="00000000" w14:paraId="59C97562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A6D3B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Jack RJ45 CAT 5e UTP Autocrimpeable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D22B6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40</w:t>
            </w:r>
          </w:p>
        </w:tc>
      </w:tr>
      <w:tr w:rsidR="00000000" w14:paraId="3623E904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92591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Patchera RJ45 24 bocas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2F3E9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2</w:t>
            </w:r>
          </w:p>
        </w:tc>
      </w:tr>
      <w:tr w:rsidR="00000000" w14:paraId="67EE37BF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F2136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Organizador de cables para Rack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9D787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4</w:t>
            </w:r>
          </w:p>
        </w:tc>
      </w:tr>
      <w:tr w:rsidR="00000000" w14:paraId="5CCFA04E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D9532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Patchcords 0.6 mts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16DD7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25</w:t>
            </w:r>
          </w:p>
        </w:tc>
      </w:tr>
      <w:tr w:rsidR="00000000" w14:paraId="4CEA2589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5A9F4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Patchcords 1.80 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5B269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25</w:t>
            </w:r>
          </w:p>
        </w:tc>
      </w:tr>
      <w:tr w:rsidR="00000000" w14:paraId="5936C3F2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EC5DF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Switch 8 bocas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9D254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1</w:t>
            </w:r>
          </w:p>
        </w:tc>
      </w:tr>
      <w:tr w:rsidR="00000000" w14:paraId="58FF1155" w14:textId="77777777">
        <w:trPr>
          <w:tblCellSpacing w:w="4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7F62E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Periscopios para toma-corriente y Jack RJ45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BFF54" w14:textId="77777777" w:rsidR="00000000" w:rsidRDefault="003A6C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AR" w:eastAsia="es-AR"/>
              </w:rPr>
              <w:t>[A definir por el electricista]</w:t>
            </w:r>
          </w:p>
        </w:tc>
      </w:tr>
    </w:tbl>
    <w:p w14:paraId="4C48BF39" w14:textId="77777777" w:rsidR="00000000" w:rsidRDefault="003A6C94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14:paraId="1DDCC347" w14:textId="0CF58CE9" w:rsidR="00000000" w:rsidRDefault="003A6C94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En caso de ser necesarios </w:t>
      </w:r>
      <w:r w:rsidR="00137DDA">
        <w:rPr>
          <w:rFonts w:ascii="Tahoma" w:hAnsi="Tahoma" w:cs="Tahoma"/>
          <w:color w:val="000000"/>
          <w:sz w:val="20"/>
          <w:szCs w:val="20"/>
          <w:shd w:val="clear" w:color="auto" w:fill="FFFFFF"/>
        </w:rPr>
        <w:t>más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materiales, ejemplo mejor </w:t>
      </w:r>
      <w:r w:rsidR="00137DDA" w:rsidRPr="00137DDA">
        <w:rPr>
          <w:rFonts w:ascii="Tahoma" w:hAnsi="Tahoma" w:cs="Tahoma"/>
          <w:color w:val="000000"/>
          <w:sz w:val="20"/>
          <w:szCs w:val="20"/>
          <w:shd w:val="clear" w:color="auto" w:fill="FFFFFF"/>
        </w:rPr>
        <w:t>seña</w:t>
      </w:r>
      <w:r w:rsidRPr="00137DDA">
        <w:rPr>
          <w:rFonts w:ascii="Tahoma" w:hAnsi="Tahoma" w:cs="Tahoma"/>
          <w:color w:val="000000"/>
          <w:sz w:val="20"/>
          <w:szCs w:val="20"/>
          <w:shd w:val="clear" w:color="auto" w:fill="FFFFFF"/>
        </w:rPr>
        <w:t>l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de red (</w:t>
      </w:r>
      <w:r w:rsidR="00996ADD">
        <w:rPr>
          <w:rFonts w:ascii="Tahoma" w:hAnsi="Tahoma" w:cs="Tahoma"/>
          <w:color w:val="000000"/>
          <w:sz w:val="20"/>
          <w:szCs w:val="20"/>
          <w:shd w:val="clear" w:color="auto" w:fill="FFFFFF"/>
        </w:rPr>
        <w:t>Vía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Access point) se </w:t>
      </w:r>
      <w:r w:rsidR="00996ADD">
        <w:rPr>
          <w:rFonts w:ascii="Tahoma" w:hAnsi="Tahoma" w:cs="Tahoma"/>
          <w:color w:val="000000"/>
          <w:sz w:val="20"/>
          <w:szCs w:val="20"/>
          <w:shd w:val="clear" w:color="auto" w:fill="FFFFFF"/>
        </w:rPr>
        <w:t>dejará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detallado durante la segunda visita. </w:t>
      </w:r>
    </w:p>
    <w:p w14:paraId="393C3EE7" w14:textId="3C334D98" w:rsidR="00000000" w:rsidRDefault="003A6C94">
      <w:pPr>
        <w:ind w:firstLine="70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- Se procede a instalar el programa Ra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dmin (</w:t>
      </w:r>
      <w:r w:rsidR="00996ADD">
        <w:rPr>
          <w:rFonts w:ascii="Tahoma" w:hAnsi="Tahoma" w:cs="Tahoma"/>
          <w:color w:val="000000"/>
          <w:sz w:val="20"/>
          <w:szCs w:val="20"/>
          <w:shd w:val="clear" w:color="auto" w:fill="FFFFFF"/>
        </w:rPr>
        <w:t>Versión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3.5 espec</w:t>
      </w:r>
      <w:r w:rsidR="00996ADD">
        <w:rPr>
          <w:rFonts w:ascii="Tahoma" w:hAnsi="Tahoma" w:cs="Tahoma"/>
          <w:color w:val="000000"/>
          <w:sz w:val="20"/>
          <w:szCs w:val="20"/>
          <w:shd w:val="clear" w:color="auto" w:fill="FFFFFF"/>
        </w:rPr>
        <w:t>í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ficamente) para optimizar el asistente remoto y poder lograr trabajar a distancia. </w:t>
      </w:r>
      <w:r w:rsidR="00576213">
        <w:rPr>
          <w:rFonts w:ascii="Tahoma" w:hAnsi="Tahoma" w:cs="Tahoma"/>
          <w:color w:val="000000"/>
          <w:sz w:val="20"/>
          <w:szCs w:val="20"/>
          <w:shd w:val="clear" w:color="auto" w:fill="FFFFFF"/>
        </w:rPr>
        <w:t>Además,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se configura tambi</w:t>
      </w:r>
      <w:r w:rsidR="00996ADD">
        <w:rPr>
          <w:rFonts w:ascii="Tahoma" w:hAnsi="Tahoma" w:cs="Tahoma"/>
          <w:color w:val="000000"/>
          <w:sz w:val="20"/>
          <w:szCs w:val="20"/>
          <w:shd w:val="clear" w:color="auto" w:fill="FFFFFF"/>
        </w:rPr>
        <w:t>é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 el asistente remoto oriundo de Windows.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(Se adjuntan </w:t>
      </w:r>
      <w:r w:rsidR="00576213">
        <w:rPr>
          <w:rFonts w:ascii="Tahoma" w:hAnsi="Tahoma" w:cs="Tahoma"/>
          <w:color w:val="000000"/>
          <w:sz w:val="20"/>
          <w:szCs w:val="20"/>
          <w:shd w:val="clear" w:color="auto" w:fill="FFFFFF"/>
        </w:rPr>
        <w:t>imá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genes del trabajo completo)</w:t>
      </w:r>
    </w:p>
    <w:p w14:paraId="57460207" w14:textId="77777777" w:rsidR="00000000" w:rsidRDefault="003A6C94">
      <w:pPr>
        <w:pStyle w:val="Prrafodelista"/>
        <w:ind w:left="1080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14:paraId="33C8A5C7" w14:textId="77777777" w:rsidR="00000000" w:rsidRDefault="003A6C94">
      <w:pPr>
        <w:pStyle w:val="Prrafodelista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14:paraId="338C97F7" w14:textId="77777777" w:rsidR="00000000" w:rsidRDefault="003A6C94">
      <w:pPr>
        <w:pStyle w:val="Prrafodelista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14:paraId="33AE9BF3" w14:textId="77777777" w:rsidR="00000000" w:rsidRDefault="003A6C94">
      <w:pPr>
        <w:pStyle w:val="Prrafodelista"/>
        <w:jc w:val="center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47B89BE" wp14:editId="32600103">
            <wp:extent cx="3943350" cy="1914525"/>
            <wp:effectExtent l="0" t="0" r="0" b="9525"/>
            <wp:docPr id="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C1D" w14:textId="77777777" w:rsidR="00000000" w:rsidRDefault="003A6C94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28139267" wp14:editId="11E449BF">
                <wp:extent cx="3886200" cy="476250"/>
                <wp:effectExtent l="9525" t="9525" r="9525" b="9525"/>
                <wp:docPr id="2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86200" cy="4762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F8CDF" w14:textId="009EBE9B" w:rsidR="00000000" w:rsidRDefault="003A6C94">
                            <w:r>
                              <w:t xml:space="preserve">Dicha imagen es el </w:t>
                            </w:r>
                            <w:r w:rsidR="00167569">
                              <w:t>menú</w:t>
                            </w:r>
                            <w:r>
                              <w:t xml:space="preserve"> del programa, en el mismo accedemos a </w:t>
                            </w:r>
                            <w:r>
                              <w:t>Permissions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139267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width:306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" fillcolor="white [3201]" strokeweight=".5pt">
                <v:path arrowok="t"/>
                <v:textbox>
                  <w:txbxContent>
                    <w:p w14:paraId="4CCF8CDF" w14:textId="009EBE9B" w:rsidR="00000000" w:rsidRDefault="003A6C94">
                      <w:r>
                        <w:t xml:space="preserve">Dicha imagen es el </w:t>
                      </w:r>
                      <w:r w:rsidR="00167569">
                        <w:t>menú</w:t>
                      </w:r>
                      <w:r>
                        <w:t xml:space="preserve"> del programa, en el mismo accedemos a </w:t>
                      </w:r>
                      <w:r>
                        <w:t>Permissions</w:t>
                      </w:r>
                      <w: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233F45" w14:textId="77777777" w:rsidR="00000000" w:rsidRDefault="003A6C94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EDCD12" wp14:editId="26E11D95">
            <wp:extent cx="4133850" cy="2333625"/>
            <wp:effectExtent l="0" t="0" r="0" b="9525"/>
            <wp:docPr id="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38FE" w14:textId="77777777" w:rsidR="00000000" w:rsidRDefault="003A6C94">
      <w:pPr>
        <w:pStyle w:val="Prrafodelista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538A24A" wp14:editId="08B6BD77">
                <wp:extent cx="4010025" cy="695325"/>
                <wp:effectExtent l="9525" t="9525" r="9525" b="9525"/>
                <wp:docPr id="26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10025" cy="6953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2DEBC" w14:textId="1B447044" w:rsidR="00000000" w:rsidRDefault="003A6C94">
                            <w:r>
                              <w:t xml:space="preserve">Dicha imagen es el apartado de </w:t>
                            </w:r>
                            <w:r>
                              <w:t>Permissions</w:t>
                            </w:r>
                            <w:r w:rsidR="00576213">
                              <w:t>,</w:t>
                            </w:r>
                            <w:r>
                              <w:t xml:space="preserve"> en el mismo podremos dar los permisos a aquellos grupos </w:t>
                            </w:r>
                            <w:r>
                              <w:t>de usuarios que puedan establecer conexi</w:t>
                            </w:r>
                            <w:r w:rsidR="00576213">
                              <w:t>ó</w:t>
                            </w:r>
                            <w:r>
                              <w:t>n de forma remota.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38A24A" id="Cuadro de texto 10" o:spid="_x0000_s1027" type="#_x0000_t202" style="width:315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" fillcolor="white [3201]" strokeweight=".5pt">
                <v:path arrowok="t"/>
                <v:textbox>
                  <w:txbxContent>
                    <w:p w14:paraId="5902DEBC" w14:textId="1B447044" w:rsidR="00000000" w:rsidRDefault="003A6C94">
                      <w:r>
                        <w:t xml:space="preserve">Dicha imagen es el apartado de </w:t>
                      </w:r>
                      <w:r>
                        <w:t>Permissions</w:t>
                      </w:r>
                      <w:r w:rsidR="00576213">
                        <w:t>,</w:t>
                      </w:r>
                      <w:r>
                        <w:t xml:space="preserve"> en el mismo podremos dar los permisos a aquellos grupos </w:t>
                      </w:r>
                      <w:r>
                        <w:t>de usuarios que puedan establecer conexi</w:t>
                      </w:r>
                      <w:r w:rsidR="00576213">
                        <w:t>ó</w:t>
                      </w:r>
                      <w:r>
                        <w:t>n de forma remota.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7A5CF0" w14:textId="77777777" w:rsidR="00000000" w:rsidRDefault="003A6C94">
      <w:pPr>
        <w:rPr>
          <w:sz w:val="24"/>
          <w:szCs w:val="24"/>
        </w:rPr>
      </w:pPr>
    </w:p>
    <w:p w14:paraId="024C35EA" w14:textId="77777777" w:rsidR="00000000" w:rsidRDefault="003A6C94">
      <w:pPr>
        <w:rPr>
          <w:sz w:val="24"/>
          <w:szCs w:val="24"/>
        </w:rPr>
      </w:pPr>
    </w:p>
    <w:p w14:paraId="40BCF380" w14:textId="77777777" w:rsidR="00000000" w:rsidRDefault="003A6C94">
      <w:pPr>
        <w:rPr>
          <w:sz w:val="24"/>
          <w:szCs w:val="24"/>
        </w:rPr>
      </w:pPr>
    </w:p>
    <w:p w14:paraId="2BD656C3" w14:textId="77777777" w:rsidR="00000000" w:rsidRDefault="003A6C94">
      <w:pPr>
        <w:rPr>
          <w:sz w:val="24"/>
          <w:szCs w:val="24"/>
        </w:rPr>
      </w:pPr>
    </w:p>
    <w:p w14:paraId="58CB387A" w14:textId="77777777" w:rsidR="00000000" w:rsidRDefault="003A6C94">
      <w:pPr>
        <w:rPr>
          <w:sz w:val="24"/>
          <w:szCs w:val="24"/>
        </w:rPr>
      </w:pPr>
    </w:p>
    <w:p w14:paraId="07427EA9" w14:textId="77777777" w:rsidR="00000000" w:rsidRDefault="003A6C94">
      <w:pPr>
        <w:rPr>
          <w:sz w:val="24"/>
          <w:szCs w:val="24"/>
        </w:rPr>
      </w:pPr>
    </w:p>
    <w:p w14:paraId="1D01C0CF" w14:textId="77777777" w:rsidR="00000000" w:rsidRDefault="003A6C9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F23C5" wp14:editId="3F5C167B">
            <wp:extent cx="2962275" cy="4133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8D81" w14:textId="77777777" w:rsidR="00000000" w:rsidRDefault="003A6C94">
      <w:pPr>
        <w:rPr>
          <w:sz w:val="24"/>
          <w:szCs w:val="24"/>
        </w:rPr>
      </w:pPr>
    </w:p>
    <w:p w14:paraId="4B977291" w14:textId="77777777" w:rsidR="00000000" w:rsidRDefault="003A6C94">
      <w:pPr>
        <w:rPr>
          <w:sz w:val="24"/>
          <w:szCs w:val="24"/>
        </w:rPr>
      </w:pPr>
    </w:p>
    <w:p w14:paraId="0C130350" w14:textId="77777777" w:rsidR="00000000" w:rsidRDefault="003A6C94">
      <w:pPr>
        <w:rPr>
          <w:sz w:val="24"/>
          <w:szCs w:val="24"/>
        </w:rPr>
      </w:pPr>
    </w:p>
    <w:p w14:paraId="5072D759" w14:textId="77777777" w:rsidR="00000000" w:rsidRDefault="003A6C9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AD74553" wp14:editId="3F8B566C">
                <wp:extent cx="4010025" cy="695325"/>
                <wp:effectExtent l="9525" t="9525" r="9525" b="9525"/>
                <wp:docPr id="25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10025" cy="6953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72F1B" w14:textId="4778EF81" w:rsidR="00000000" w:rsidRDefault="003A6C94">
                            <w:r>
                              <w:t>Aqu</w:t>
                            </w:r>
                            <w:r w:rsidR="00576213">
                              <w:t>í</w:t>
                            </w:r>
                            <w:r>
                              <w:t xml:space="preserve"> agrega</w:t>
                            </w:r>
                            <w:r>
                              <w:t>mos aquellos usuarios/grupos que deseemos otorgarles permisos. En este caso agregaremos al UNIVERSI</w:t>
                            </w:r>
                            <w:r>
                              <w:t>DAD/SERVTECNICO y UNIVERSIDAD/DOMAINADMINS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D74553" id="Cuadro de texto 13" o:spid="_x0000_s1028" type="#_x0000_t202" style="width:315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" fillcolor="white [3201]" strokeweight=".5pt">
                <v:path arrowok="t"/>
                <v:textbox>
                  <w:txbxContent>
                    <w:p w14:paraId="32C72F1B" w14:textId="4778EF81" w:rsidR="00000000" w:rsidRDefault="003A6C94">
                      <w:r>
                        <w:t>Aqu</w:t>
                      </w:r>
                      <w:r w:rsidR="00576213">
                        <w:t>í</w:t>
                      </w:r>
                      <w:r>
                        <w:t xml:space="preserve"> agrega</w:t>
                      </w:r>
                      <w:r>
                        <w:t>mos aquellos usuarios/grupos que deseemos otorgarles permisos. En este caso agregaremos al UNIVERSI</w:t>
                      </w:r>
                      <w:r>
                        <w:t>DAD/SERVTECNICO y UNIVERSIDAD/DOMAINADMINS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BC4F84" w14:textId="77777777" w:rsidR="00000000" w:rsidRDefault="003A6C94">
      <w:pPr>
        <w:rPr>
          <w:sz w:val="24"/>
          <w:szCs w:val="24"/>
        </w:rPr>
      </w:pPr>
    </w:p>
    <w:p w14:paraId="33436128" w14:textId="77777777" w:rsidR="00000000" w:rsidRDefault="003A6C94">
      <w:pPr>
        <w:rPr>
          <w:sz w:val="24"/>
          <w:szCs w:val="24"/>
        </w:rPr>
      </w:pPr>
    </w:p>
    <w:p w14:paraId="3AF30C14" w14:textId="77777777" w:rsidR="00000000" w:rsidRDefault="003A6C94">
      <w:pPr>
        <w:rPr>
          <w:sz w:val="24"/>
          <w:szCs w:val="24"/>
        </w:rPr>
      </w:pPr>
    </w:p>
    <w:p w14:paraId="19233F39" w14:textId="77777777" w:rsidR="00000000" w:rsidRDefault="003A6C94">
      <w:pPr>
        <w:rPr>
          <w:sz w:val="24"/>
          <w:szCs w:val="24"/>
        </w:rPr>
      </w:pPr>
    </w:p>
    <w:p w14:paraId="783D2D05" w14:textId="77777777" w:rsidR="00000000" w:rsidRDefault="003A6C94">
      <w:pPr>
        <w:rPr>
          <w:sz w:val="24"/>
          <w:szCs w:val="24"/>
        </w:rPr>
      </w:pPr>
    </w:p>
    <w:p w14:paraId="5DF50550" w14:textId="77777777" w:rsidR="00000000" w:rsidRDefault="003A6C94">
      <w:pPr>
        <w:rPr>
          <w:sz w:val="24"/>
          <w:szCs w:val="24"/>
        </w:rPr>
      </w:pPr>
    </w:p>
    <w:p w14:paraId="1BD9A881" w14:textId="77777777" w:rsidR="00000000" w:rsidRDefault="003A6C94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 cuanto al </w:t>
      </w:r>
      <w:r>
        <w:rPr>
          <w:b/>
          <w:bCs/>
          <w:sz w:val="24"/>
          <w:szCs w:val="24"/>
        </w:rPr>
        <w:t>Windows:</w:t>
      </w:r>
    </w:p>
    <w:p w14:paraId="0822198F" w14:textId="28ED36B7" w:rsidR="00000000" w:rsidRDefault="003A6C94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Abrimos </w:t>
      </w:r>
      <w:r>
        <w:rPr>
          <w:sz w:val="24"/>
          <w:szCs w:val="24"/>
        </w:rPr>
        <w:t>Conex</w:t>
      </w:r>
      <w:r w:rsidR="00576213">
        <w:rPr>
          <w:sz w:val="24"/>
          <w:szCs w:val="24"/>
        </w:rPr>
        <w:t>ió</w:t>
      </w:r>
      <w:r>
        <w:rPr>
          <w:sz w:val="24"/>
          <w:szCs w:val="24"/>
        </w:rPr>
        <w:t>n a Escritorio Remoto</w:t>
      </w:r>
      <w:r>
        <w:rPr>
          <w:sz w:val="24"/>
          <w:szCs w:val="24"/>
        </w:rPr>
        <w:t xml:space="preserve"> en el buscador </w:t>
      </w:r>
      <w:r>
        <w:rPr>
          <w:sz w:val="24"/>
          <w:szCs w:val="24"/>
        </w:rPr>
        <w:t>de Windows, para CONECTARNOS a la IP</w:t>
      </w:r>
      <w:r w:rsidR="00576213">
        <w:rPr>
          <w:sz w:val="24"/>
          <w:szCs w:val="24"/>
        </w:rPr>
        <w:t xml:space="preserve"> vía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DHCP</w:t>
      </w:r>
      <w:r>
        <w:rPr>
          <w:sz w:val="24"/>
          <w:szCs w:val="24"/>
        </w:rPr>
        <w:t xml:space="preserve"> (Visualizada previamente en el radmin) (En caso de que ya este configurado).</w:t>
      </w:r>
    </w:p>
    <w:p w14:paraId="1F3B3B5F" w14:textId="77777777" w:rsidR="00000000" w:rsidRDefault="003A6C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7F3BD5" wp14:editId="2F2748F9">
            <wp:extent cx="2619375" cy="1647825"/>
            <wp:effectExtent l="19050" t="19050" r="28575" b="28575"/>
            <wp:docPr id="7" name="Imagen 14" descr="Interfaz de usuario grï¿½fica, Texto, Aplicaciï¿½n, Correo electrï¿½nico&#10;&#10;Descripciï¿½n generada automï¿½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Interfaz de usuario grï¿½fica, Texto, Aplicaciï¿½n, Correo electrï¿½nico&#10;&#10;Descripciï¿½n generada automï¿½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47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E617CBC" w14:textId="17438B6E" w:rsidR="00000000" w:rsidRDefault="003A6C94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 caso de no estar configurado por </w:t>
      </w:r>
      <w:r>
        <w:rPr>
          <w:sz w:val="24"/>
          <w:szCs w:val="24"/>
        </w:rPr>
        <w:t>X</w:t>
      </w:r>
      <w:r>
        <w:rPr>
          <w:sz w:val="24"/>
          <w:szCs w:val="24"/>
        </w:rPr>
        <w:t xml:space="preserve"> Motivo, debemos acceder a </w:t>
      </w:r>
      <w:r>
        <w:rPr>
          <w:sz w:val="24"/>
          <w:szCs w:val="24"/>
        </w:rPr>
        <w:sym w:font="Wingdings" w:char="F0EF"/>
      </w:r>
      <w:r>
        <w:rPr>
          <w:sz w:val="24"/>
          <w:szCs w:val="24"/>
        </w:rPr>
        <w:sym w:font="Wingdings" w:char="F0BF"/>
      </w:r>
      <w:r>
        <w:rPr>
          <w:sz w:val="24"/>
          <w:szCs w:val="24"/>
        </w:rPr>
        <w:sym w:font="Wingdings" w:char="F0BD"/>
      </w:r>
      <w:r>
        <w:rPr>
          <w:sz w:val="24"/>
          <w:szCs w:val="24"/>
        </w:rPr>
        <w:t xml:space="preserve"> Panel de Control </w:t>
      </w:r>
      <w:r>
        <w:rPr>
          <w:sz w:val="24"/>
          <w:szCs w:val="24"/>
        </w:rPr>
        <w:sym w:font="Wingdings" w:char="F0EF"/>
      </w:r>
      <w:r>
        <w:rPr>
          <w:sz w:val="24"/>
          <w:szCs w:val="24"/>
        </w:rPr>
        <w:sym w:font="Wingdings" w:char="F0BF"/>
      </w:r>
      <w:r>
        <w:rPr>
          <w:sz w:val="24"/>
          <w:szCs w:val="24"/>
        </w:rPr>
        <w:sym w:font="Wingdings" w:char="F0BD"/>
      </w:r>
      <w:r>
        <w:rPr>
          <w:sz w:val="24"/>
          <w:szCs w:val="24"/>
        </w:rPr>
        <w:t xml:space="preserve"> Sistema </w:t>
      </w:r>
      <w:r>
        <w:rPr>
          <w:sz w:val="24"/>
          <w:szCs w:val="24"/>
        </w:rPr>
        <w:sym w:font="Wingdings" w:char="F0EF"/>
      </w:r>
      <w:r>
        <w:rPr>
          <w:sz w:val="24"/>
          <w:szCs w:val="24"/>
        </w:rPr>
        <w:sym w:font="Wingdings" w:char="F0BF"/>
      </w:r>
      <w:r>
        <w:rPr>
          <w:sz w:val="24"/>
          <w:szCs w:val="24"/>
        </w:rPr>
        <w:sym w:font="Wingdings" w:char="F0BD"/>
      </w:r>
      <w:r>
        <w:rPr>
          <w:sz w:val="24"/>
          <w:szCs w:val="24"/>
        </w:rPr>
        <w:t xml:space="preserve"> </w:t>
      </w:r>
      <w:r w:rsidRPr="00576213">
        <w:rPr>
          <w:sz w:val="24"/>
          <w:szCs w:val="24"/>
        </w:rPr>
        <w:t>Configuraci</w:t>
      </w:r>
      <w:r w:rsidR="00576213" w:rsidRPr="00576213">
        <w:rPr>
          <w:sz w:val="24"/>
          <w:szCs w:val="24"/>
        </w:rPr>
        <w:t>ó</w:t>
      </w:r>
      <w:r w:rsidRPr="00576213">
        <w:rPr>
          <w:sz w:val="24"/>
          <w:szCs w:val="24"/>
        </w:rPr>
        <w:t>n</w:t>
      </w:r>
      <w:r>
        <w:rPr>
          <w:sz w:val="24"/>
          <w:szCs w:val="24"/>
        </w:rPr>
        <w:t xml:space="preserve"> Ava</w:t>
      </w:r>
      <w:r>
        <w:rPr>
          <w:sz w:val="24"/>
          <w:szCs w:val="24"/>
        </w:rPr>
        <w:t>nzada del Sistema.</w:t>
      </w:r>
    </w:p>
    <w:p w14:paraId="3CFB0E3D" w14:textId="77777777" w:rsidR="00000000" w:rsidRDefault="003A6C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275632" wp14:editId="2D22788F">
            <wp:extent cx="3657600" cy="2914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211E" w14:textId="77777777" w:rsidR="00000000" w:rsidRDefault="003A6C94">
      <w:pPr>
        <w:pStyle w:val="Prrafodelista"/>
        <w:rPr>
          <w:sz w:val="24"/>
          <w:szCs w:val="24"/>
        </w:rPr>
      </w:pPr>
    </w:p>
    <w:p w14:paraId="64291F0A" w14:textId="7C6E1099" w:rsidR="00000000" w:rsidRDefault="003A6C94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 dicho apartado, iremos a la </w:t>
      </w:r>
      <w:r w:rsidR="002B7E3D">
        <w:rPr>
          <w:sz w:val="24"/>
          <w:szCs w:val="24"/>
        </w:rPr>
        <w:t>sección</w:t>
      </w:r>
      <w:r>
        <w:rPr>
          <w:sz w:val="24"/>
          <w:szCs w:val="24"/>
        </w:rPr>
        <w:t xml:space="preserve"> de </w:t>
      </w:r>
      <w:r w:rsidR="002B7E3D" w:rsidRPr="002B7E3D">
        <w:rPr>
          <w:b/>
          <w:bCs/>
          <w:sz w:val="24"/>
          <w:szCs w:val="24"/>
        </w:rPr>
        <w:t>R</w:t>
      </w:r>
      <w:r w:rsidRPr="002B7E3D">
        <w:rPr>
          <w:b/>
          <w:bCs/>
          <w:sz w:val="24"/>
          <w:szCs w:val="24"/>
        </w:rPr>
        <w:t>emoto</w:t>
      </w:r>
      <w:r>
        <w:rPr>
          <w:sz w:val="24"/>
          <w:szCs w:val="24"/>
        </w:rPr>
        <w:t xml:space="preserve">. Tildaremos la </w:t>
      </w:r>
      <w:r w:rsidR="002B7E3D">
        <w:rPr>
          <w:sz w:val="24"/>
          <w:szCs w:val="24"/>
        </w:rPr>
        <w:t>opción</w:t>
      </w:r>
      <w:r>
        <w:rPr>
          <w:sz w:val="24"/>
          <w:szCs w:val="24"/>
        </w:rPr>
        <w:t xml:space="preserve"> de </w:t>
      </w:r>
      <w:r w:rsidRPr="002B7E3D">
        <w:rPr>
          <w:b/>
          <w:bCs/>
          <w:sz w:val="24"/>
          <w:szCs w:val="24"/>
        </w:rPr>
        <w:t>Permitir las conexiones</w:t>
      </w:r>
      <w:r w:rsidRPr="002B7E3D">
        <w:rPr>
          <w:b/>
          <w:bCs/>
          <w:sz w:val="24"/>
          <w:szCs w:val="24"/>
        </w:rPr>
        <w:t xml:space="preserve"> Remotas a este equipo</w:t>
      </w:r>
      <w:r w:rsidR="002B7E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(Por predeterminado, viene la </w:t>
      </w:r>
      <w:r w:rsidR="002B7E3D">
        <w:rPr>
          <w:sz w:val="24"/>
          <w:szCs w:val="24"/>
        </w:rPr>
        <w:t>opción</w:t>
      </w:r>
      <w:r>
        <w:rPr>
          <w:sz w:val="24"/>
          <w:szCs w:val="24"/>
        </w:rPr>
        <w:t xml:space="preserve"> secundaria tildada). Luego clickeamos en </w:t>
      </w:r>
      <w:r>
        <w:rPr>
          <w:b/>
          <w:bCs/>
          <w:sz w:val="24"/>
          <w:szCs w:val="24"/>
        </w:rPr>
        <w:t>Seleccionar Usu</w:t>
      </w:r>
      <w:r>
        <w:rPr>
          <w:b/>
          <w:bCs/>
          <w:sz w:val="24"/>
          <w:szCs w:val="24"/>
        </w:rPr>
        <w:t>arios</w:t>
      </w:r>
      <w:r>
        <w:rPr>
          <w:sz w:val="24"/>
          <w:szCs w:val="24"/>
        </w:rPr>
        <w:t>, donde otorgaremos permisos</w:t>
      </w:r>
    </w:p>
    <w:p w14:paraId="1898A3BE" w14:textId="77777777" w:rsidR="00000000" w:rsidRDefault="003A6C94">
      <w:pPr>
        <w:ind w:left="360"/>
        <w:rPr>
          <w:sz w:val="24"/>
          <w:szCs w:val="24"/>
        </w:rPr>
      </w:pPr>
      <w:r>
        <w:rPr>
          <w:sz w:val="24"/>
          <w:szCs w:val="24"/>
        </w:rPr>
        <w:t>a los usuarios/grupos mencionados anteriormente (DomainAdmins y ServTecnico)</w:t>
      </w:r>
    </w:p>
    <w:p w14:paraId="32CE7316" w14:textId="77777777" w:rsidR="00000000" w:rsidRDefault="003A6C94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7C8DD" wp14:editId="746181A0">
            <wp:extent cx="2600325" cy="3019425"/>
            <wp:effectExtent l="0" t="0" r="9525" b="9525"/>
            <wp:docPr id="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DC46" w14:textId="77777777" w:rsidR="00000000" w:rsidRDefault="003A6C94">
      <w:pPr>
        <w:pStyle w:val="Prrafodelista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Durante la segunda visita:</w:t>
      </w:r>
    </w:p>
    <w:p w14:paraId="6F0C35A1" w14:textId="450FC175" w:rsidR="00000000" w:rsidRDefault="003A6C9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Los directivos realizan la compra de un Reloj </w:t>
      </w:r>
      <w:r w:rsidR="00167569">
        <w:rPr>
          <w:sz w:val="24"/>
          <w:szCs w:val="24"/>
        </w:rPr>
        <w:t>Biométrico</w:t>
      </w:r>
      <w:r>
        <w:rPr>
          <w:sz w:val="24"/>
          <w:szCs w:val="24"/>
        </w:rPr>
        <w:t>, el mismo debe ser instalado. Utilidad de entrada y salida.</w:t>
      </w:r>
    </w:p>
    <w:p w14:paraId="42725747" w14:textId="17A43721" w:rsidR="00000000" w:rsidRDefault="003A6C94">
      <w:pPr>
        <w:ind w:left="36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Se procede a realizar un plano de como deber</w:t>
      </w:r>
      <w:r w:rsidR="002B7E3D">
        <w:rPr>
          <w:b/>
          <w:bCs/>
          <w:i/>
          <w:iCs/>
          <w:sz w:val="24"/>
          <w:szCs w:val="24"/>
        </w:rPr>
        <w:t>í</w:t>
      </w:r>
      <w:r>
        <w:rPr>
          <w:b/>
          <w:bCs/>
          <w:i/>
          <w:iCs/>
          <w:sz w:val="24"/>
          <w:szCs w:val="24"/>
        </w:rPr>
        <w:t>a i</w:t>
      </w:r>
      <w:r>
        <w:rPr>
          <w:b/>
          <w:bCs/>
          <w:i/>
          <w:iCs/>
          <w:sz w:val="24"/>
          <w:szCs w:val="24"/>
        </w:rPr>
        <w:t>r instalada la conex</w:t>
      </w:r>
      <w:r w:rsidR="002B7E3D">
        <w:rPr>
          <w:b/>
          <w:bCs/>
          <w:i/>
          <w:iCs/>
          <w:sz w:val="24"/>
          <w:szCs w:val="24"/>
        </w:rPr>
        <w:t>ió</w:t>
      </w:r>
      <w:r>
        <w:rPr>
          <w:b/>
          <w:bCs/>
          <w:i/>
          <w:iCs/>
          <w:sz w:val="24"/>
          <w:szCs w:val="24"/>
        </w:rPr>
        <w:t>n. Se adjuntan im</w:t>
      </w:r>
      <w:r w:rsidR="002B7E3D">
        <w:rPr>
          <w:b/>
          <w:bCs/>
          <w:i/>
          <w:iCs/>
          <w:sz w:val="24"/>
          <w:szCs w:val="24"/>
        </w:rPr>
        <w:t>á</w:t>
      </w:r>
      <w:r>
        <w:rPr>
          <w:b/>
          <w:bCs/>
          <w:i/>
          <w:iCs/>
          <w:sz w:val="24"/>
          <w:szCs w:val="24"/>
        </w:rPr>
        <w:t>genes.</w:t>
      </w:r>
    </w:p>
    <w:p w14:paraId="378B06F3" w14:textId="77777777" w:rsidR="00000000" w:rsidRDefault="003A6C94">
      <w:pPr>
        <w:ind w:left="360"/>
        <w:jc w:val="center"/>
        <w:rPr>
          <w:b/>
          <w:bCs/>
          <w:i/>
          <w:iCs/>
          <w:sz w:val="24"/>
          <w:szCs w:val="24"/>
        </w:rPr>
      </w:pPr>
      <w:r w:rsidRPr="00B71D78">
        <w:rPr>
          <w:bCs/>
          <w:iCs/>
          <w:noProof/>
          <w:sz w:val="24"/>
          <w:szCs w:val="24"/>
        </w:rPr>
        <w:lastRenderedPageBreak/>
        <w:drawing>
          <wp:inline distT="0" distB="0" distL="0" distR="0" wp14:anchorId="5BB6D1EE" wp14:editId="0FA08C94">
            <wp:extent cx="4972050" cy="6648450"/>
            <wp:effectExtent l="0" t="0" r="0" b="0"/>
            <wp:docPr id="10" name="Imagen 26" descr="Imagen que contiene interior, colgando, pequeï¿½o, tabla&#10;&#10;Descripciï¿½n generada automï¿½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 descr="Imagen que contiene interior, colgando, pequeï¿½o, tabla&#10;&#10;Descripciï¿½n generada automï¿½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6F0B" w14:textId="576E9465" w:rsidR="00000000" w:rsidRDefault="003A6C94">
      <w:pPr>
        <w:ind w:left="360"/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Futura ubicaci</w:t>
      </w:r>
      <w:r w:rsidR="002B7E3D">
        <w:rPr>
          <w:b/>
          <w:bCs/>
          <w:i/>
          <w:iCs/>
          <w:sz w:val="20"/>
          <w:szCs w:val="20"/>
        </w:rPr>
        <w:t>ó</w:t>
      </w:r>
      <w:r>
        <w:rPr>
          <w:b/>
          <w:bCs/>
          <w:i/>
          <w:iCs/>
          <w:sz w:val="20"/>
          <w:szCs w:val="20"/>
        </w:rPr>
        <w:t>n del Rack.</w:t>
      </w:r>
    </w:p>
    <w:p w14:paraId="052EDFE0" w14:textId="77777777" w:rsidR="00000000" w:rsidRDefault="003A6C94">
      <w:pPr>
        <w:ind w:left="360"/>
        <w:jc w:val="center"/>
        <w:rPr>
          <w:b/>
          <w:bCs/>
          <w:i/>
          <w:iCs/>
          <w:sz w:val="20"/>
          <w:szCs w:val="20"/>
        </w:rPr>
      </w:pPr>
      <w:r>
        <w:rPr>
          <w:b/>
          <w:i/>
          <w:noProof/>
          <w:sz w:val="20"/>
          <w:szCs w:val="20"/>
        </w:rPr>
        <w:lastRenderedPageBreak/>
        <w:drawing>
          <wp:inline distT="0" distB="0" distL="0" distR="0" wp14:anchorId="1D3DB993" wp14:editId="6404EB88">
            <wp:extent cx="5210175" cy="6953250"/>
            <wp:effectExtent l="0" t="0" r="9525" b="0"/>
            <wp:docPr id="11" name="Imagen 27" descr="Una puerta de vidrio&#10;&#10;Descripciï¿½n generada automï¿½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 descr="Una puerta de vidrio&#10;&#10;Descripciï¿½n generada automï¿½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56FC" w14:textId="5179E56A" w:rsidR="00000000" w:rsidRDefault="002B7E3D">
      <w:pPr>
        <w:ind w:left="360"/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U</w:t>
      </w:r>
      <w:r>
        <w:rPr>
          <w:b/>
          <w:bCs/>
          <w:i/>
          <w:iCs/>
          <w:sz w:val="20"/>
          <w:szCs w:val="20"/>
        </w:rPr>
        <w:t>bicación</w:t>
      </w:r>
      <w:r>
        <w:rPr>
          <w:b/>
          <w:bCs/>
          <w:i/>
          <w:iCs/>
          <w:sz w:val="20"/>
          <w:szCs w:val="20"/>
        </w:rPr>
        <w:t xml:space="preserve"> de</w:t>
      </w:r>
      <w:r>
        <w:rPr>
          <w:b/>
          <w:bCs/>
          <w:i/>
          <w:iCs/>
          <w:sz w:val="20"/>
          <w:szCs w:val="20"/>
        </w:rPr>
        <w:t xml:space="preserve"> </w:t>
      </w:r>
      <w:r w:rsidR="003A6C94">
        <w:rPr>
          <w:b/>
          <w:bCs/>
          <w:i/>
          <w:iCs/>
          <w:sz w:val="20"/>
          <w:szCs w:val="20"/>
        </w:rPr>
        <w:t xml:space="preserve">futuro reloj </w:t>
      </w:r>
      <w:r w:rsidR="00167569">
        <w:rPr>
          <w:b/>
          <w:bCs/>
          <w:i/>
          <w:iCs/>
          <w:sz w:val="20"/>
          <w:szCs w:val="20"/>
        </w:rPr>
        <w:t>biométrico</w:t>
      </w:r>
      <w:r w:rsidR="003A6C94">
        <w:rPr>
          <w:b/>
          <w:bCs/>
          <w:i/>
          <w:iCs/>
          <w:sz w:val="20"/>
          <w:szCs w:val="20"/>
        </w:rPr>
        <w:t xml:space="preserve"> </w:t>
      </w:r>
    </w:p>
    <w:p w14:paraId="68C8EDBE" w14:textId="77777777" w:rsidR="00000000" w:rsidRDefault="003A6C94">
      <w:pPr>
        <w:ind w:left="360"/>
        <w:jc w:val="center"/>
        <w:rPr>
          <w:b/>
          <w:bCs/>
          <w:i/>
          <w:i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BCCA3EA" wp14:editId="64B903E0">
            <wp:simplePos x="0" y="0"/>
            <wp:positionH relativeFrom="column">
              <wp:posOffset>7833360</wp:posOffset>
            </wp:positionH>
            <wp:positionV relativeFrom="page">
              <wp:posOffset>2860675</wp:posOffset>
            </wp:positionV>
            <wp:extent cx="1051560" cy="847725"/>
            <wp:effectExtent l="0" t="0" r="0" b="9525"/>
            <wp:wrapNone/>
            <wp:docPr id="24" name="Imagen 20" descr="Diagrama&#10;&#10;Descripciï¿½n generada automï¿½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 descr="Diagrama&#10;&#10;Descripciï¿½n generada automï¿½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D6873C" wp14:editId="490EE0FD">
            <wp:extent cx="3200400" cy="2857500"/>
            <wp:effectExtent l="0" t="0" r="0" b="0"/>
            <wp:docPr id="12" name="Imagen 19" descr="Diagrama&#10;&#10;Descripciï¿½n generada automï¿½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 descr="Diagrama&#10;&#10;Descripciï¿½n generada automï¿½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9FAB" w14:textId="77777777" w:rsidR="00000000" w:rsidRDefault="003A6C94">
      <w:pPr>
        <w:pStyle w:val="Prrafodelista"/>
        <w:rPr>
          <w:rFonts w:cstheme="minorHAnsi"/>
          <w:sz w:val="24"/>
          <w:szCs w:val="24"/>
        </w:rPr>
      </w:pPr>
    </w:p>
    <w:p w14:paraId="499A2AE7" w14:textId="110B44C1" w:rsidR="00000000" w:rsidRDefault="003A6C94">
      <w:pPr>
        <w:ind w:left="360"/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Recomendaci</w:t>
      </w:r>
      <w:r w:rsidR="002B7E3D">
        <w:rPr>
          <w:b/>
          <w:bCs/>
          <w:i/>
          <w:iCs/>
          <w:sz w:val="20"/>
          <w:szCs w:val="20"/>
        </w:rPr>
        <w:t>ó</w:t>
      </w:r>
      <w:r>
        <w:rPr>
          <w:b/>
          <w:bCs/>
          <w:i/>
          <w:iCs/>
          <w:sz w:val="20"/>
          <w:szCs w:val="20"/>
        </w:rPr>
        <w:t xml:space="preserve">n sobre </w:t>
      </w:r>
      <w:r w:rsidR="002B7E3D">
        <w:rPr>
          <w:b/>
          <w:bCs/>
          <w:i/>
          <w:iCs/>
          <w:sz w:val="20"/>
          <w:szCs w:val="20"/>
        </w:rPr>
        <w:t xml:space="preserve">ubicación </w:t>
      </w:r>
      <w:r>
        <w:rPr>
          <w:b/>
          <w:bCs/>
          <w:i/>
          <w:iCs/>
          <w:sz w:val="20"/>
          <w:szCs w:val="20"/>
        </w:rPr>
        <w:t>de los equipos de trabajo. (En ambas au</w:t>
      </w:r>
      <w:r>
        <w:rPr>
          <w:b/>
          <w:bCs/>
          <w:i/>
          <w:iCs/>
          <w:sz w:val="20"/>
          <w:szCs w:val="20"/>
        </w:rPr>
        <w:t xml:space="preserve">las de la misma forma) </w:t>
      </w:r>
    </w:p>
    <w:p w14:paraId="3A6CBA35" w14:textId="77777777" w:rsidR="00000000" w:rsidRDefault="003A6C94">
      <w:pPr>
        <w:ind w:left="360"/>
        <w:jc w:val="center"/>
        <w:rPr>
          <w:rFonts w:cstheme="minorHAnsi"/>
          <w:b/>
          <w:bCs/>
          <w:i/>
          <w:i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DA1BBB" wp14:editId="7C66BC42">
                <wp:simplePos x="0" y="0"/>
                <wp:positionH relativeFrom="column">
                  <wp:posOffset>6645910</wp:posOffset>
                </wp:positionH>
                <wp:positionV relativeFrom="paragraph">
                  <wp:posOffset>2075180</wp:posOffset>
                </wp:positionV>
                <wp:extent cx="95885" cy="78105"/>
                <wp:effectExtent l="0" t="0" r="18415" b="17145"/>
                <wp:wrapNone/>
                <wp:docPr id="23" name="Signo de multiplicación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885" cy="78105"/>
                        </a:xfrm>
                        <a:prstGeom prst="mathMultiply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13E13" id="Signo de multiplicación 23" o:spid="_x0000_s1026" style="position:absolute;margin-left:523.3pt;margin-top:163.4pt;width:7.55pt;height:6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9588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" path="m17228,25880l28830,11637,47943,27206,67055,11637,78657,25880,62486,39053,78657,52225,67055,66468,47943,50899,28830,66468,17228,52225,33399,39053,17228,25880xe" fillcolor="white [3212]" strokecolor="black [3213]" strokeweight=".5pt">
                <v:stroke joinstyle="miter"/>
                <v:path arrowok="t" o:connecttype="custom" o:connectlocs="17228,25880;28830,11637;47943,27206;67055,11637;78657,25880;62486,39053;78657,52225;67055,66468;47943,50899;28830,66468;17228,52225;33399,39053;17228,2588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511C54" wp14:editId="1EB868CE">
                <wp:simplePos x="0" y="0"/>
                <wp:positionH relativeFrom="column">
                  <wp:posOffset>6776085</wp:posOffset>
                </wp:positionH>
                <wp:positionV relativeFrom="paragraph">
                  <wp:posOffset>2134870</wp:posOffset>
                </wp:positionV>
                <wp:extent cx="103505" cy="153670"/>
                <wp:effectExtent l="38100" t="0" r="29845" b="17780"/>
                <wp:wrapNone/>
                <wp:docPr id="22" name="Flecha: hacia abaj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165290">
                          <a:off x="0" y="0"/>
                          <a:ext cx="103505" cy="153670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0786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2" o:spid="_x0000_s1026" type="#_x0000_t67" style="position:absolute;margin-left:533.55pt;margin-top:168.1pt;width:8.15pt;height:12.1pt;rotation:-9212953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" adj="14326" fillcolor="white [3212]" strokecolor="black [3213]" strokeweight="1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9979B5" wp14:editId="51DEEA8C">
                <wp:simplePos x="0" y="0"/>
                <wp:positionH relativeFrom="column">
                  <wp:posOffset>6653530</wp:posOffset>
                </wp:positionH>
                <wp:positionV relativeFrom="paragraph">
                  <wp:posOffset>2159635</wp:posOffset>
                </wp:positionV>
                <wp:extent cx="21590" cy="604520"/>
                <wp:effectExtent l="0" t="0" r="35560" b="24130"/>
                <wp:wrapNone/>
                <wp:docPr id="21" name="Conector rec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0" cy="604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628E34" id="Conector recto 2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3.9pt,170.05pt" to="525.6pt,2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" strokecolor="#f4b083 [1941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D8D5DF" wp14:editId="6C91C41F">
                <wp:simplePos x="0" y="0"/>
                <wp:positionH relativeFrom="column">
                  <wp:posOffset>6670675</wp:posOffset>
                </wp:positionH>
                <wp:positionV relativeFrom="paragraph">
                  <wp:posOffset>2768600</wp:posOffset>
                </wp:positionV>
                <wp:extent cx="1235075" cy="53975"/>
                <wp:effectExtent l="0" t="0" r="22225" b="22225"/>
                <wp:wrapNone/>
                <wp:docPr id="20" name="Conector rec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35075" cy="539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FBE4C" id="Conector recto 2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5.25pt,218pt" to="622.5pt,2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" strokecolor="#f4b083 [1941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1DB9B2" wp14:editId="2269B2D0">
                <wp:simplePos x="0" y="0"/>
                <wp:positionH relativeFrom="column">
                  <wp:posOffset>7804150</wp:posOffset>
                </wp:positionH>
                <wp:positionV relativeFrom="paragraph">
                  <wp:posOffset>1271270</wp:posOffset>
                </wp:positionV>
                <wp:extent cx="92710" cy="1553210"/>
                <wp:effectExtent l="0" t="0" r="21590" b="27940"/>
                <wp:wrapNone/>
                <wp:docPr id="19" name="Conector rec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710" cy="15532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5B6DA" id="Conector recto 1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5pt,100.1pt" to="621.8pt,2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" strokecolor="#f4b083 [1941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FDA489" wp14:editId="5C9E06D7">
                <wp:simplePos x="0" y="0"/>
                <wp:positionH relativeFrom="column">
                  <wp:posOffset>7258050</wp:posOffset>
                </wp:positionH>
                <wp:positionV relativeFrom="paragraph">
                  <wp:posOffset>1271270</wp:posOffset>
                </wp:positionV>
                <wp:extent cx="539115" cy="6350"/>
                <wp:effectExtent l="0" t="0" r="13335" b="31750"/>
                <wp:wrapNone/>
                <wp:docPr id="18" name="Conector rec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9115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BC0F9" id="Conector recto 18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1.5pt,100.1pt" to="613.95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" strokecolor="#f4b083 [1941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79559A" wp14:editId="0AD5B337">
                <wp:simplePos x="0" y="0"/>
                <wp:positionH relativeFrom="column">
                  <wp:posOffset>7266305</wp:posOffset>
                </wp:positionH>
                <wp:positionV relativeFrom="paragraph">
                  <wp:posOffset>1097915</wp:posOffset>
                </wp:positionV>
                <wp:extent cx="10795" cy="184150"/>
                <wp:effectExtent l="0" t="0" r="27305" b="25400"/>
                <wp:wrapNone/>
                <wp:docPr id="17" name="Conector rec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95" cy="1841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AA63A" id="Conector recto 1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15pt,86.45pt" to="573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" strokecolor="#f4b083 [1941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48F649" wp14:editId="611D15ED">
                <wp:simplePos x="0" y="0"/>
                <wp:positionH relativeFrom="column">
                  <wp:posOffset>7299325</wp:posOffset>
                </wp:positionH>
                <wp:positionV relativeFrom="paragraph">
                  <wp:posOffset>821055</wp:posOffset>
                </wp:positionV>
                <wp:extent cx="95885" cy="78105"/>
                <wp:effectExtent l="0" t="0" r="18415" b="17145"/>
                <wp:wrapNone/>
                <wp:docPr id="6" name="Signo de multiplicación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885" cy="78105"/>
                        </a:xfrm>
                        <a:prstGeom prst="mathMultiply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B285" id="Signo de multiplicación 6" o:spid="_x0000_s1026" style="position:absolute;margin-left:574.75pt;margin-top:64.65pt;width:7.55pt;height:6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588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" path="m17228,25880l28830,11637,47943,27206,67055,11637,78657,25880,62486,39053,78657,52225,67055,66468,47943,50899,28830,66468,17228,52225,33399,39053,17228,25880xe" fillcolor="white [3212]" strokecolor="black [3213]" strokeweight=".5pt">
                <v:stroke joinstyle="miter"/>
                <v:path arrowok="t" o:connecttype="custom" o:connectlocs="17228,25880;28830,11637;47943,27206;67055,11637;78657,25880;62486,39053;78657,52225;67055,66468;47943,50899;28830,66468;17228,52225;33399,39053;17228,2588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DF02E9" wp14:editId="0D7F6802">
                <wp:simplePos x="0" y="0"/>
                <wp:positionH relativeFrom="column">
                  <wp:posOffset>7163435</wp:posOffset>
                </wp:positionH>
                <wp:positionV relativeFrom="paragraph">
                  <wp:posOffset>821690</wp:posOffset>
                </wp:positionV>
                <wp:extent cx="103505" cy="153670"/>
                <wp:effectExtent l="19050" t="19050" r="29845" b="0"/>
                <wp:wrapNone/>
                <wp:docPr id="4" name="Flecha: hacia abaj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38719">
                          <a:off x="0" y="0"/>
                          <a:ext cx="103505" cy="153670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B4B93" id="Flecha: hacia abajo 4" o:spid="_x0000_s1026" type="#_x0000_t67" style="position:absolute;margin-left:564.05pt;margin-top:64.7pt;width:8.15pt;height:12.1pt;rotation:2226825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" adj="14326" fillcolor="white [3212]" strokecolor="black [3213]" strokeweight="1pt">
                <v:path arrowok="t"/>
              </v:shape>
            </w:pict>
          </mc:Fallback>
        </mc:AlternateContent>
      </w:r>
      <w:r>
        <w:rPr>
          <w:rFonts w:cstheme="minorHAnsi"/>
          <w:b/>
          <w:noProof/>
        </w:rPr>
        <w:drawing>
          <wp:inline distT="0" distB="0" distL="0" distR="0" wp14:anchorId="6BC5D384" wp14:editId="1F505109">
            <wp:extent cx="5381625" cy="3857625"/>
            <wp:effectExtent l="0" t="0" r="9525" b="9525"/>
            <wp:docPr id="13" name="Imagen 28" descr="Finalmente se firmï¿½ el convenio entre la Municipalidad y la Universidad  Tecnolï¿½gica Nacional (UTN) de Pacheco ï¿½ CasaresH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 descr="Finalmente se firmï¿½ el convenio entre la Municipalidad y la Universidad  Tecnolï¿½gica Nacional (UTN) de Pacheco ï¿½ CasaresHo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76" r="35889" b="16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585F" w14:textId="77777777" w:rsidR="00000000" w:rsidRDefault="003A6C94">
      <w:pPr>
        <w:pStyle w:val="Prrafodelista"/>
        <w:jc w:val="center"/>
        <w:rPr>
          <w:rFonts w:cstheme="minorHAnsi"/>
          <w:b/>
          <w:bCs/>
          <w:i/>
          <w:iCs/>
          <w:color w:val="000000"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i/>
          <w:iCs/>
          <w:color w:val="000000"/>
          <w:sz w:val="20"/>
          <w:szCs w:val="20"/>
          <w:shd w:val="clear" w:color="auto" w:fill="FFFFFF"/>
        </w:rPr>
        <w:t xml:space="preserve">Para hacer llegar el cable de red con Internet al sector, se propone el siguiente tendido, saliendo desde el switch instalado en Direcciï¿½n. </w:t>
      </w:r>
    </w:p>
    <w:p w14:paraId="71BB1B89" w14:textId="77777777" w:rsidR="00000000" w:rsidRDefault="003A6C94">
      <w:pPr>
        <w:ind w:left="360"/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ï¿½</w:t>
      </w:r>
    </w:p>
    <w:p w14:paraId="321C4DAF" w14:textId="0DDB971B" w:rsidR="00000000" w:rsidRDefault="00167569">
      <w:pPr>
        <w:ind w:left="36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Finalización</w:t>
      </w:r>
      <w:r w:rsidR="003A6C94">
        <w:rPr>
          <w:b/>
          <w:bCs/>
          <w:i/>
          <w:iCs/>
          <w:sz w:val="24"/>
          <w:szCs w:val="24"/>
        </w:rPr>
        <w:t xml:space="preserve"> del Rack</w:t>
      </w:r>
    </w:p>
    <w:p w14:paraId="02DCF03F" w14:textId="77777777" w:rsidR="00000000" w:rsidRDefault="003A6C94">
      <w:pPr>
        <w:ind w:left="360"/>
        <w:jc w:val="center"/>
        <w:rPr>
          <w:b/>
          <w:bCs/>
          <w:i/>
          <w:iCs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 wp14:anchorId="67419744" wp14:editId="5A54F31A">
            <wp:extent cx="5495925" cy="7334250"/>
            <wp:effectExtent l="0" t="0" r="9525" b="0"/>
            <wp:docPr id="14" name="Imagen 39" descr="Imagen que contiene interior, pequeï¿½o, cuarto, cama&#10;&#10;Descripciï¿½n generada automï¿½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 descr="Imagen que contiene interior, pequeï¿½o, cuarto, cama&#10;&#10;Descripciï¿½n generada automï¿½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40CE" w14:textId="77777777" w:rsidR="00000000" w:rsidRDefault="003A6C94">
      <w:pPr>
        <w:ind w:left="36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A la espera del Modem proveniente de la empresa de internet, en este caso Claro.</w:t>
      </w:r>
    </w:p>
    <w:p w14:paraId="25380737" w14:textId="77777777" w:rsidR="00000000" w:rsidRDefault="003A6C94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Una vez que contamos con el modem anteriormente mencionado. </w:t>
      </w:r>
    </w:p>
    <w:p w14:paraId="7179946E" w14:textId="643D24EC" w:rsidR="00000000" w:rsidRDefault="003A6C94">
      <w:pPr>
        <w:pStyle w:val="Prrafodelista"/>
        <w:numPr>
          <w:ilvl w:val="0"/>
          <w:numId w:val="3"/>
        </w:numPr>
        <w:rPr>
          <w:rStyle w:val="nfasis"/>
          <w:rFonts w:cstheme="minorHAnsi"/>
        </w:rPr>
      </w:pPr>
      <w:r>
        <w:rPr>
          <w:rFonts w:cstheme="minorHAnsi"/>
          <w:sz w:val="24"/>
          <w:szCs w:val="24"/>
        </w:rPr>
        <w:lastRenderedPageBreak/>
        <w:t xml:space="preserve">En </w:t>
      </w:r>
      <w:r>
        <w:rPr>
          <w:rFonts w:cstheme="minorHAnsi"/>
          <w:b/>
          <w:bCs/>
          <w:sz w:val="24"/>
          <w:szCs w:val="24"/>
        </w:rPr>
        <w:t>Mesa de Entrada</w:t>
      </w:r>
      <w:r>
        <w:rPr>
          <w:rFonts w:cstheme="minorHAnsi"/>
          <w:sz w:val="24"/>
          <w:szCs w:val="24"/>
        </w:rPr>
        <w:t xml:space="preserve">, se configuro la impresora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HP PAGEWIDE MFP P57750 (IP </w:t>
      </w:r>
      <w:r w:rsidR="002B7E3D">
        <w:rPr>
          <w:rFonts w:cstheme="minorHAnsi"/>
          <w:color w:val="000000"/>
          <w:sz w:val="24"/>
          <w:szCs w:val="24"/>
          <w:shd w:val="clear" w:color="auto" w:fill="FFFFFF"/>
        </w:rPr>
        <w:t>vía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DHCP (21.06.122): </w:t>
      </w:r>
      <w:r>
        <w:rPr>
          <w:rStyle w:val="Textoennegrita"/>
          <w:rFonts w:cstheme="minorHAnsi"/>
          <w:color w:val="000000"/>
          <w:sz w:val="24"/>
          <w:szCs w:val="24"/>
          <w:shd w:val="clear" w:color="auto" w:fill="FFFFFF"/>
        </w:rPr>
        <w:t>21.06.122.7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 - HOS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T: HP210A06 - Nombre de Dispositivo: </w:t>
      </w:r>
      <w:r>
        <w:rPr>
          <w:rStyle w:val="nfasis"/>
          <w:rFonts w:cstheme="minorHAnsi"/>
          <w:color w:val="000000"/>
          <w:sz w:val="24"/>
          <w:szCs w:val="24"/>
          <w:shd w:val="clear" w:color="auto" w:fill="FFFFFF"/>
        </w:rPr>
        <w:t>"Impresora</w:t>
      </w:r>
    </w:p>
    <w:p w14:paraId="60403CCA" w14:textId="77777777" w:rsidR="00000000" w:rsidRDefault="003A6C94">
      <w:pPr>
        <w:pStyle w:val="Prrafodelista"/>
      </w:pPr>
      <w:r>
        <w:rPr>
          <w:rStyle w:val="nfasis"/>
          <w:rFonts w:cstheme="minorHAnsi"/>
          <w:color w:val="000000"/>
          <w:sz w:val="24"/>
          <w:szCs w:val="24"/>
          <w:shd w:val="clear" w:color="auto" w:fill="FFFFFF"/>
        </w:rPr>
        <w:t>Copiadora UTN 21.06.122.7"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 y la misma fue instalada en los siguientes dispositivos:</w:t>
      </w:r>
    </w:p>
    <w:p w14:paraId="1B6902E7" w14:textId="77777777" w:rsidR="00000000" w:rsidRDefault="003A6C94">
      <w:pPr>
        <w:pStyle w:val="Prrafodelista"/>
        <w:numPr>
          <w:ilvl w:val="0"/>
          <w:numId w:val="6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MESAENTRADA1</w:t>
      </w:r>
    </w:p>
    <w:p w14:paraId="26A11284" w14:textId="77777777" w:rsidR="00000000" w:rsidRDefault="003A6C94">
      <w:pPr>
        <w:pStyle w:val="Prrafodelista"/>
        <w:numPr>
          <w:ilvl w:val="0"/>
          <w:numId w:val="6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MESAENTRADA2</w:t>
      </w:r>
    </w:p>
    <w:p w14:paraId="0C500715" w14:textId="77777777" w:rsidR="00000000" w:rsidRDefault="003A6C94">
      <w:pPr>
        <w:pStyle w:val="Prrafodelista"/>
        <w:numPr>
          <w:ilvl w:val="0"/>
          <w:numId w:val="6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DESKTOP- AE475CY</w:t>
      </w:r>
    </w:p>
    <w:p w14:paraId="752C5BC9" w14:textId="77777777" w:rsidR="00000000" w:rsidRDefault="003A6C94">
      <w:pPr>
        <w:pStyle w:val="Prrafodelista"/>
        <w:numPr>
          <w:ilvl w:val="0"/>
          <w:numId w:val="6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ADMINISTRACION</w:t>
      </w:r>
    </w:p>
    <w:p w14:paraId="41CA1FD6" w14:textId="441F42BB" w:rsidR="00000000" w:rsidRDefault="003A6C94">
      <w:pPr>
        <w:ind w:left="708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*Dicha instalaci</w:t>
      </w:r>
      <w:r w:rsidR="00C81F20">
        <w:rPr>
          <w:rFonts w:cstheme="minorHAnsi"/>
          <w:color w:val="000000"/>
          <w:sz w:val="24"/>
          <w:szCs w:val="24"/>
          <w:shd w:val="clear" w:color="auto" w:fill="FFFFFF"/>
        </w:rPr>
        <w:t>ó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n se produjo mediante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E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D"/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Panel de control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E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D"/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Impresoras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E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D"/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Agregar impresora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E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F"/>
      </w:r>
      <w:r>
        <w:rPr>
          <w:rFonts w:cstheme="minorHAnsi"/>
          <w:color w:val="000000"/>
          <w:sz w:val="24"/>
          <w:szCs w:val="24"/>
          <w:shd w:val="clear" w:color="auto" w:fill="FFFFFF"/>
        </w:rPr>
        <w:sym w:font="Wingdings" w:char="F0BD"/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Por IP/HOST (Ubicamos cualquier dato brindado anteriormente para agregarla y establecer la </w:t>
      </w:r>
      <w:r w:rsidR="00ED7EA7">
        <w:rPr>
          <w:rFonts w:cstheme="minorHAnsi"/>
          <w:color w:val="000000"/>
          <w:sz w:val="24"/>
          <w:szCs w:val="24"/>
          <w:shd w:val="clear" w:color="auto" w:fill="FFFFFF"/>
        </w:rPr>
        <w:t>conexión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</w:p>
    <w:p w14:paraId="02342B4A" w14:textId="77777777" w:rsidR="00000000" w:rsidRDefault="003A6C94">
      <w:pPr>
        <w:ind w:left="708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IMPORTANTE: Deben estar conectadas a la misma red.</w:t>
      </w:r>
    </w:p>
    <w:p w14:paraId="266D617E" w14:textId="77777777" w:rsidR="00000000" w:rsidRDefault="003A6C94">
      <w:pPr>
        <w:pStyle w:val="Prrafodelista"/>
        <w:numPr>
          <w:ilvl w:val="0"/>
          <w:numId w:val="7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Se instalar los </w:t>
      </w:r>
      <w:r>
        <w:rPr>
          <w:rFonts w:cstheme="minorHAnsi"/>
          <w:b/>
          <w:bCs/>
          <w:i/>
          <w:iCs/>
          <w:color w:val="000000"/>
          <w:sz w:val="24"/>
          <w:szCs w:val="24"/>
          <w:shd w:val="clear" w:color="auto" w:fill="FFFFFF"/>
        </w:rPr>
        <w:t>drivers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correspondientes (Ad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junto Link)</w:t>
      </w:r>
    </w:p>
    <w:p w14:paraId="4D41EDAD" w14:textId="77777777" w:rsidR="00000000" w:rsidRDefault="003A6C94">
      <w:pPr>
        <w:pStyle w:val="Prrafodelista"/>
        <w:numPr>
          <w:ilvl w:val="0"/>
          <w:numId w:val="8"/>
        </w:numPr>
        <w:rPr>
          <w:rFonts w:ascii="Tahoma" w:hAnsi="Tahoma" w:cs="Tahoma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HpSimplifiedRegular" w:hAnsi="HpSimplifiedRegular"/>
          <w:color w:val="373737"/>
          <w:shd w:val="clear" w:color="auto" w:fill="FFFFFF"/>
          <w:lang w:val="en-US"/>
        </w:rPr>
        <w:t>HP</w:t>
      </w:r>
      <w:r>
        <w:rPr>
          <w:rFonts w:ascii="HpSimplifiedRegular" w:hAnsi="HpSimplifiedRegular"/>
          <w:color w:val="373737"/>
          <w:shd w:val="clear" w:color="auto" w:fill="FFFFFF"/>
          <w:lang w:val="en-US"/>
        </w:rPr>
        <w:t xml:space="preserve"> </w:t>
      </w:r>
      <w:r>
        <w:rPr>
          <w:rFonts w:ascii="HpSimplifiedRegular" w:hAnsi="HpSimplifiedRegular"/>
          <w:color w:val="373737"/>
          <w:shd w:val="clear" w:color="auto" w:fill="FFFFFF"/>
          <w:lang w:val="en-US"/>
        </w:rPr>
        <w:t>PageWide</w:t>
      </w:r>
      <w:r>
        <w:rPr>
          <w:rFonts w:ascii="HpSimplifiedRegular" w:hAnsi="HpSimplifiedRegular"/>
          <w:color w:val="373737"/>
          <w:shd w:val="clear" w:color="auto" w:fill="FFFFFF"/>
          <w:lang w:val="en-US"/>
        </w:rPr>
        <w:t xml:space="preserve"> </w:t>
      </w:r>
      <w:r>
        <w:rPr>
          <w:rFonts w:ascii="HpSimplifiedRegular" w:hAnsi="HpSimplifiedRegular"/>
          <w:color w:val="373737"/>
          <w:shd w:val="clear" w:color="auto" w:fill="FFFFFF"/>
          <w:lang w:val="en-US"/>
        </w:rPr>
        <w:t>Managed MFP P57750dw series Full Software and PCL 6 Driver (Recommended)</w:t>
      </w:r>
    </w:p>
    <w:p w14:paraId="7547DA97" w14:textId="77777777" w:rsidR="00000000" w:rsidRDefault="003A6C94">
      <w:pPr>
        <w:pStyle w:val="Prrafodelista"/>
        <w:numPr>
          <w:ilvl w:val="0"/>
          <w:numId w:val="9"/>
        </w:numPr>
        <w:rPr>
          <w:rFonts w:ascii="Tahoma" w:hAnsi="Tahoma" w:cs="Tahoma"/>
          <w:sz w:val="20"/>
          <w:szCs w:val="20"/>
          <w:shd w:val="clear" w:color="auto" w:fill="FFFFFF"/>
          <w:lang w:val="en-US"/>
        </w:rPr>
      </w:pPr>
      <w:hyperlink r:id="rId22" w:history="1">
        <w:r>
          <w:rPr>
            <w:rStyle w:val="Hipervnculo"/>
            <w:rFonts w:ascii="Tahoma" w:hAnsi="Tahoma" w:cs="Tahoma"/>
            <w:sz w:val="20"/>
            <w:szCs w:val="20"/>
            <w:shd w:val="clear" w:color="auto" w:fill="FFFFFF"/>
            <w:lang w:val="en-US"/>
          </w:rPr>
          <w:t>https://support.hp.com/ar-es/drivers/selfservice/hp-pagewide-managed-p57750dw-multifunction-printer-series/8312729</w:t>
        </w:r>
      </w:hyperlink>
    </w:p>
    <w:p w14:paraId="6099BD67" w14:textId="77777777" w:rsidR="00000000" w:rsidRDefault="003A6C94">
      <w:pPr>
        <w:ind w:left="708" w:firstLine="708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Los mismos fueron comprobados mediante la impresiï¿½n de una pï¿½gina de prueba. </w:t>
      </w:r>
    </w:p>
    <w:p w14:paraId="0503FDA6" w14:textId="5DF6D48D" w:rsidR="00000000" w:rsidRDefault="003A6C94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>Se cre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a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una 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s-MX"/>
        </w:rPr>
        <w:t>carpeta compartida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de nombre "ESCANEOS" en el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equipo MESAENTRADA1, con permisos de lectura y escritura para todos los usuarios. Tambi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é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n, se crearon accesos directos en los perfiles de los puestos de trabajo mencionados anteriormente.</w:t>
      </w:r>
    </w:p>
    <w:p w14:paraId="05268BFF" w14:textId="2EEC69B9" w:rsidR="00000000" w:rsidRDefault="003A6C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>Se cre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a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un perfil de carpeta de red en la impresora HP PAGEWIDE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MFP P57750, con ingreso (Ruta: \\MESAENTRADA1\ESCANEOS - NOMBRE: ESCANEOS UTN). 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s-MX"/>
        </w:rPr>
        <w:t>Importante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: la carpeta que se est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é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utilizando existe en el ordenador MESAENTRADA1 conectado a la red y las credenciales de ingreso configuradas en la impresora corresponden 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a las del usuario 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s-MX"/>
        </w:rPr>
        <w:t>UNIVERSIDAD\BArnedo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. En caso de que se cambie la contrase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ñ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a de este perfil, la unidad de red no estar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á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disponible, y, por lo tanto, deber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á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reingresarse en la impresora en cuesti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ó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n. </w:t>
      </w:r>
    </w:p>
    <w:p w14:paraId="32D55C13" w14:textId="26BF663B" w:rsidR="00000000" w:rsidRDefault="003A6C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En 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s-MX"/>
        </w:rPr>
        <w:t>Aula-Magna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se configur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ó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la impresora HP PAGEWIDE MFP P57750 (IP v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í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a DHCP: </w:t>
      </w:r>
      <w:r>
        <w:rPr>
          <w:rStyle w:val="Textoennegrita"/>
          <w:rFonts w:cstheme="minorHAnsi"/>
          <w:color w:val="000000"/>
          <w:sz w:val="24"/>
          <w:szCs w:val="24"/>
          <w:shd w:val="clear" w:color="auto" w:fill="FFFFFF"/>
        </w:rPr>
        <w:t>21.06.122.16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 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- HOST: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HP210A05 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- Nombre de Dispositivo: </w:t>
      </w:r>
      <w:r>
        <w:rPr>
          <w:rFonts w:eastAsia="Times New Roman" w:cstheme="minorHAnsi"/>
          <w:i/>
          <w:iCs/>
          <w:color w:val="000000"/>
          <w:sz w:val="24"/>
          <w:szCs w:val="24"/>
          <w:lang w:eastAsia="es-MX"/>
        </w:rPr>
        <w:t xml:space="preserve">"Impresora Magna UTN </w:t>
      </w:r>
      <w:r>
        <w:rPr>
          <w:rStyle w:val="nfasis"/>
          <w:rFonts w:cstheme="minorHAnsi"/>
          <w:color w:val="000000"/>
          <w:sz w:val="24"/>
          <w:szCs w:val="24"/>
          <w:shd w:val="clear" w:color="auto" w:fill="FFFFFF"/>
        </w:rPr>
        <w:t>21.06.122.16</w:t>
      </w:r>
      <w:r>
        <w:rPr>
          <w:rFonts w:eastAsia="Times New Roman" w:cstheme="minorHAnsi"/>
          <w:i/>
          <w:iCs/>
          <w:color w:val="000000"/>
          <w:sz w:val="24"/>
          <w:szCs w:val="24"/>
          <w:lang w:eastAsia="es-MX"/>
        </w:rPr>
        <w:t>"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) y se instal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ó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la misma en el siguiente dispositivo, corroborando funcionamiento con p</w:t>
      </w:r>
      <w:r w:rsidR="00C81F20">
        <w:rPr>
          <w:rFonts w:eastAsia="Times New Roman" w:cstheme="minorHAnsi"/>
          <w:color w:val="000000"/>
          <w:sz w:val="24"/>
          <w:szCs w:val="24"/>
          <w:lang w:eastAsia="es-MX"/>
        </w:rPr>
        <w:t>á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>ginas de prueba:</w:t>
      </w:r>
    </w:p>
    <w:p w14:paraId="3E3A25B6" w14:textId="77777777" w:rsidR="00000000" w:rsidRDefault="003A6C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>DESKTOP-FM06AML</w:t>
      </w:r>
    </w:p>
    <w:p w14:paraId="57C584AB" w14:textId="77777777" w:rsidR="00000000" w:rsidRDefault="003A6C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>UTNADMIN</w:t>
      </w:r>
    </w:p>
    <w:p w14:paraId="4F7F6DE2" w14:textId="77777777" w:rsidR="00000000" w:rsidRDefault="003A6C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>UTNDEPORTES</w:t>
      </w:r>
    </w:p>
    <w:p w14:paraId="66A7682B" w14:textId="77777777" w:rsidR="00000000" w:rsidRDefault="003A6C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>UTNDATOS</w:t>
      </w:r>
    </w:p>
    <w:p w14:paraId="3F541722" w14:textId="77777777" w:rsidR="00000000" w:rsidRDefault="003A6C94">
      <w:pPr>
        <w:pStyle w:val="Prrafodelista"/>
        <w:numPr>
          <w:ilvl w:val="0"/>
          <w:numId w:val="10"/>
        </w:num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lastRenderedPageBreak/>
        <w:t>Se cargaron licencias de Windows 10 Pro y Office 2021 Hogar y Empresas en los siguientes equipos (nuevos)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:</w:t>
      </w:r>
    </w:p>
    <w:p w14:paraId="18084134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 </w:t>
      </w:r>
    </w:p>
    <w:p w14:paraId="0FBA372B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Nombre de 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Equipo: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MESAENTRADA1</w:t>
      </w:r>
    </w:p>
    <w:p w14:paraId="75E326D6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Tipo: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PC DE ESCRITORIO</w:t>
      </w:r>
    </w:p>
    <w:p w14:paraId="2655E51E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Procesador: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INTEL CORE I5 4440 3.1GHZ</w:t>
      </w:r>
    </w:p>
    <w:p w14:paraId="48436FAA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Placa de Video: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NO TIENE</w:t>
      </w:r>
    </w:p>
    <w:p w14:paraId="5E1F9656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Memoria RAM: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8GB</w:t>
      </w:r>
    </w:p>
    <w:p w14:paraId="7CD74950" w14:textId="2BC43159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Espacio del Disco: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 xml:space="preserve">220GB SSD 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1TB RIGIDO WD</w:t>
      </w:r>
    </w:p>
    <w:p w14:paraId="6A248DBA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Licencias Activas:</w:t>
      </w:r>
    </w:p>
    <w:p w14:paraId="175E0897" w14:textId="77777777" w:rsidR="00000000" w:rsidRDefault="003A6C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Sistema Operativo Windows 10 Pro 64-bit (Clave de Licencia: 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XX12X-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XXXXX-X8XX-339XX-9XX6X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)</w:t>
      </w:r>
    </w:p>
    <w:p w14:paraId="0D7C518A" w14:textId="1679E80A" w:rsidR="00000000" w:rsidRDefault="003A6C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Office 2021 Hogar y Empresas (Clave de Producto: 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4XXXX-XXXXX-X32XX-X6X3X-X7XXX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 agregada a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 licenciasutn@servicios.gob.ar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 el 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22 de </w:t>
      </w:r>
      <w:r w:rsidR="00167569"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junio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 de 2022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)</w:t>
      </w:r>
    </w:p>
    <w:p w14:paraId="7550D5F3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Nombre de Equipo: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MESAENTRADA2</w:t>
      </w:r>
    </w:p>
    <w:p w14:paraId="392CBBAC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Tipo: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PC DE ESCRITORIO</w:t>
      </w:r>
    </w:p>
    <w:p w14:paraId="04287AA6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Procesador: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INTEL CORE I5 4440 3.1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GHZ</w:t>
      </w:r>
    </w:p>
    <w:p w14:paraId="1FF5D885" w14:textId="77777777" w:rsidR="00000000" w:rsidRDefault="003A6C94">
      <w:pPr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Placa de Video: </w:t>
      </w:r>
      <w:r>
        <w:rPr>
          <w:rFonts w:ascii="Tahoma" w:hAnsi="Tahoma" w:cs="Tahoma"/>
          <w:color w:val="202124"/>
          <w:sz w:val="20"/>
          <w:szCs w:val="20"/>
          <w:shd w:val="clear" w:color="auto" w:fill="FFFFFF"/>
        </w:rPr>
        <w:t>GeForce GTX 1050TI</w:t>
      </w:r>
    </w:p>
    <w:p w14:paraId="35803238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Memoria RAM: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4GB</w:t>
      </w:r>
    </w:p>
    <w:p w14:paraId="12136843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Espacio del Disco: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 xml:space="preserve"> 500GB RIGIDO WD</w:t>
      </w:r>
    </w:p>
    <w:p w14:paraId="0D93849F" w14:textId="08F818BE" w:rsidR="00000000" w:rsidRDefault="003A6C94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Licencias Activas: NO TIENE. Se utiliza versi</w:t>
      </w:r>
      <w:r w:rsidR="00C81F20"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ó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n gratuita. </w:t>
      </w:r>
    </w:p>
    <w:p w14:paraId="6F5376AA" w14:textId="77777777" w:rsidR="00000000" w:rsidRDefault="003A6C94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</w:pPr>
    </w:p>
    <w:p w14:paraId="6FFC4CB8" w14:textId="69005838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Nombre de Equipo: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 xml:space="preserve">DESKTOP 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FM06AML</w:t>
      </w:r>
    </w:p>
    <w:p w14:paraId="3D181D83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Tipo: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Notebook.</w:t>
      </w:r>
    </w:p>
    <w:p w14:paraId="61310F5E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Procesador: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INTEL CORE I7 7700 4.2GHZ</w:t>
      </w:r>
    </w:p>
    <w:p w14:paraId="32276EC1" w14:textId="77777777" w:rsidR="00000000" w:rsidRDefault="003A6C94">
      <w:pPr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Placa de Video: </w:t>
      </w:r>
      <w:r>
        <w:rPr>
          <w:rFonts w:ascii="Tahoma" w:hAnsi="Tahoma" w:cs="Tahoma"/>
          <w:color w:val="202124"/>
          <w:sz w:val="20"/>
          <w:szCs w:val="20"/>
          <w:shd w:val="clear" w:color="auto" w:fill="FFFFFF"/>
        </w:rPr>
        <w:t>GeForce GTX 1650</w:t>
      </w:r>
    </w:p>
    <w:p w14:paraId="2DD0A147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Memoria RAM: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8GB</w:t>
      </w:r>
    </w:p>
    <w:p w14:paraId="37C7FF5A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Espacio del Disco: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 xml:space="preserve"> 1TB RIGIDO WD</w:t>
      </w:r>
    </w:p>
    <w:p w14:paraId="0E9C0261" w14:textId="26C2E603" w:rsidR="00000000" w:rsidRDefault="003A6C94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Licencias Activas: NO TIENE. Se utiliza </w:t>
      </w:r>
      <w:r w:rsidR="00C81F20"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versión 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gratuita.</w:t>
      </w:r>
    </w:p>
    <w:p w14:paraId="1213FF2F" w14:textId="77777777" w:rsidR="00000000" w:rsidRDefault="003A6C94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</w:pPr>
    </w:p>
    <w:p w14:paraId="24316D8A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Nombre de Equipo: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ADMINISTRACION</w:t>
      </w:r>
    </w:p>
    <w:p w14:paraId="17441B35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Tipo: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PC DE ESCRITORIO</w:t>
      </w:r>
    </w:p>
    <w:p w14:paraId="2AD46C17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Procesador: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INTEL CORE I5 4440 3.1GHZ</w:t>
      </w:r>
    </w:p>
    <w:p w14:paraId="32436BCC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Placa de Video: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NO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 xml:space="preserve"> TIENE</w:t>
      </w:r>
    </w:p>
    <w:p w14:paraId="5F8B48D9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Memoria RAM: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4GB</w:t>
      </w:r>
    </w:p>
    <w:p w14:paraId="7D76A191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Espacio del Disco: 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220GB SSD ï¿½ 500GB RIGIDO WD</w:t>
      </w:r>
    </w:p>
    <w:p w14:paraId="4B2137BA" w14:textId="77777777" w:rsidR="00000000" w:rsidRDefault="003A6C9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Licencias Activas:</w:t>
      </w:r>
    </w:p>
    <w:p w14:paraId="5463C4BE" w14:textId="77777777" w:rsidR="00000000" w:rsidRDefault="003A6C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Sistema Operativo Windows 10 Pro 64-bit (Clave de Licencia: 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XX35X-XXXXX-X7XX-689XX-1XX0X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)</w:t>
      </w:r>
    </w:p>
    <w:p w14:paraId="127F95A0" w14:textId="4829BA16" w:rsidR="00000000" w:rsidRDefault="003A6C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/>
          <w:sz w:val="20"/>
          <w:szCs w:val="20"/>
          <w:lang w:eastAsia="es-MX"/>
        </w:rPr>
      </w:pP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Office 2021 Hogar y Empresas (Clave de Producto: 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8XXXX-XXXXX-X65XX-X1X2X-X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6XXX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 agregada a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 licenciasutn@servicios.gob.ar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 el 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22 de </w:t>
      </w:r>
      <w:r w:rsidR="00167569"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>junio</w:t>
      </w:r>
      <w:r>
        <w:rPr>
          <w:rFonts w:ascii="Tahoma" w:eastAsia="Times New Roman" w:hAnsi="Tahoma" w:cs="Tahoma"/>
          <w:b/>
          <w:bCs/>
          <w:color w:val="000000"/>
          <w:sz w:val="20"/>
          <w:szCs w:val="20"/>
          <w:lang w:eastAsia="es-MX"/>
        </w:rPr>
        <w:t xml:space="preserve"> de 2022</w:t>
      </w:r>
      <w:r>
        <w:rPr>
          <w:rFonts w:ascii="Tahoma" w:eastAsia="Times New Roman" w:hAnsi="Tahoma" w:cs="Tahoma"/>
          <w:color w:val="000000"/>
          <w:sz w:val="20"/>
          <w:szCs w:val="20"/>
          <w:lang w:eastAsia="es-MX"/>
        </w:rPr>
        <w:t>)</w:t>
      </w:r>
    </w:p>
    <w:p w14:paraId="439BE47B" w14:textId="38DD1702" w:rsidR="00000000" w:rsidRDefault="003A6C94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s-MX"/>
        </w:rPr>
      </w:pP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Dicha </w:t>
      </w:r>
      <w:r w:rsidR="00167569">
        <w:rPr>
          <w:rFonts w:eastAsia="Times New Roman" w:cstheme="minorHAnsi"/>
          <w:color w:val="000000"/>
          <w:sz w:val="24"/>
          <w:szCs w:val="24"/>
          <w:lang w:eastAsia="es-MX"/>
        </w:rPr>
        <w:t>instalación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se realiza mediante Boot </w:t>
      </w:r>
      <w:r w:rsidR="00167569">
        <w:rPr>
          <w:rFonts w:eastAsia="Times New Roman" w:cstheme="minorHAnsi"/>
          <w:color w:val="000000"/>
          <w:sz w:val="24"/>
          <w:szCs w:val="24"/>
          <w:lang w:eastAsia="es-MX"/>
        </w:rPr>
        <w:t>vía</w:t>
      </w:r>
      <w:r>
        <w:rPr>
          <w:rFonts w:eastAsia="Times New Roman" w:cstheme="minorHAnsi"/>
          <w:color w:val="000000"/>
          <w:sz w:val="24"/>
          <w:szCs w:val="24"/>
          <w:lang w:eastAsia="es-MX"/>
        </w:rPr>
        <w:t xml:space="preserve"> Usb. Las licencias fueron compradas previamente por la instituciï¿½n. </w:t>
      </w:r>
    </w:p>
    <w:p w14:paraId="4E9915DA" w14:textId="6CBD56B9" w:rsidR="00000000" w:rsidRDefault="003A6C94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82816" behindDoc="0" locked="0" layoutInCell="1" allowOverlap="1" wp14:anchorId="07FF1FC4" wp14:editId="61724438">
                <wp:simplePos x="0" y="0"/>
                <wp:positionH relativeFrom="column">
                  <wp:posOffset>452120</wp:posOffset>
                </wp:positionH>
                <wp:positionV relativeFrom="paragraph">
                  <wp:posOffset>589279</wp:posOffset>
                </wp:positionV>
                <wp:extent cx="116205" cy="0"/>
                <wp:effectExtent l="0" t="0" r="0" b="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1620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64D81" id="Conector recto 2" o:spid="_x0000_s1026" style="position:absolute;flip:x y;z-index:2516828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margin;mso-height-relative:margin" from="35.6pt,46.4pt" to="44.75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" strokecolor="#fff2cc [663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rFonts w:ascii="Tahoma" w:hAnsi="Tahoma" w:cs="Tahoma"/>
          <w:b/>
          <w:bCs/>
          <w:color w:val="000000"/>
          <w:sz w:val="20"/>
          <w:szCs w:val="20"/>
          <w:shd w:val="clear" w:color="auto" w:fill="FFFFFF"/>
        </w:rPr>
        <w:t>*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Se recomienda tambi</w:t>
      </w:r>
      <w:r w:rsidR="00C81F20">
        <w:rPr>
          <w:rFonts w:ascii="Tahoma" w:hAnsi="Tahoma" w:cs="Tahoma"/>
          <w:color w:val="000000"/>
          <w:sz w:val="20"/>
          <w:szCs w:val="20"/>
          <w:shd w:val="clear" w:color="auto" w:fill="FFFFFF"/>
        </w:rPr>
        <w:t>é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n la compra de 1 Router, preferiblemente 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TP-</w:t>
      </w:r>
      <w:r w:rsidR="00167569">
        <w:rPr>
          <w:rFonts w:ascii="Tahoma" w:hAnsi="Tahoma" w:cs="Tahoma"/>
          <w:color w:val="000000"/>
          <w:sz w:val="20"/>
          <w:szCs w:val="20"/>
          <w:shd w:val="clear" w:color="auto" w:fill="FFFFFF"/>
        </w:rPr>
        <w:t>LINK,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para lograr una conexi</w:t>
      </w:r>
      <w:r w:rsidR="00C81F20">
        <w:rPr>
          <w:rFonts w:ascii="Tahoma" w:hAnsi="Tahoma" w:cs="Tahoma"/>
          <w:color w:val="000000"/>
          <w:sz w:val="20"/>
          <w:szCs w:val="20"/>
          <w:shd w:val="clear" w:color="auto" w:fill="FFFFFF"/>
        </w:rPr>
        <w:t>ó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n de las redes creadas anteriormente por los switchs. *</w:t>
      </w:r>
    </w:p>
    <w:p w14:paraId="61E83DDC" w14:textId="74BAA028" w:rsidR="00000000" w:rsidRDefault="003A6C94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Los directivos de dicho establecimiento nos solicitan la instalaci</w:t>
      </w:r>
      <w:r w:rsidR="00C81F20">
        <w:rPr>
          <w:rFonts w:cstheme="minorHAnsi"/>
          <w:color w:val="000000"/>
          <w:sz w:val="24"/>
          <w:szCs w:val="24"/>
          <w:shd w:val="clear" w:color="auto" w:fill="FFFFFF"/>
        </w:rPr>
        <w:t>ó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n de 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</w:t>
      </w:r>
      <w:r w:rsidR="00C81F20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á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maras de seguridad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(2) y 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Scanners (1)</w:t>
      </w:r>
      <w:r w:rsidR="00C81F20">
        <w:rPr>
          <w:rFonts w:cstheme="minorHAnsi"/>
          <w:color w:val="000000"/>
          <w:sz w:val="24"/>
          <w:szCs w:val="24"/>
          <w:shd w:val="clear" w:color="auto" w:fill="FFFFFF"/>
        </w:rPr>
        <w:t xml:space="preserve">, aparte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de lo instalado anteriormente. </w:t>
      </w:r>
    </w:p>
    <w:p w14:paraId="259A0FD1" w14:textId="77777777" w:rsidR="00000000" w:rsidRDefault="003A6C94">
      <w:pPr>
        <w:pStyle w:val="Prrafodelista"/>
        <w:numPr>
          <w:ilvl w:val="0"/>
          <w:numId w:val="3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La compra consiste en un kit de 2 (unidades) modelo 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 xml:space="preserve">CAMARA IP ST-IPEXTW71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(Nombradas como Mesa de Entrada1 y Mesa de Entrada2, respectivamente).</w:t>
      </w:r>
    </w:p>
    <w:p w14:paraId="225D982C" w14:textId="5845D09E" w:rsidR="00000000" w:rsidRDefault="003A6C94">
      <w:pPr>
        <w:pStyle w:val="Prrafodelista"/>
        <w:numPr>
          <w:ilvl w:val="0"/>
          <w:numId w:val="13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Las mismas est</w:t>
      </w:r>
      <w:r w:rsidR="00C81F20">
        <w:rPr>
          <w:rFonts w:cstheme="minorHAnsi"/>
          <w:sz w:val="24"/>
          <w:szCs w:val="24"/>
          <w:shd w:val="clear" w:color="auto" w:fill="FFFFFF"/>
        </w:rPr>
        <w:t>á</w:t>
      </w:r>
      <w:r>
        <w:rPr>
          <w:rFonts w:cstheme="minorHAnsi"/>
          <w:sz w:val="24"/>
          <w:szCs w:val="24"/>
          <w:shd w:val="clear" w:color="auto" w:fill="FFFFFF"/>
        </w:rPr>
        <w:t>n especialmente realizadas para lograr la conexi</w:t>
      </w:r>
      <w:r w:rsidR="00C81F20">
        <w:rPr>
          <w:rFonts w:cstheme="minorHAnsi"/>
          <w:sz w:val="24"/>
          <w:szCs w:val="24"/>
          <w:shd w:val="clear" w:color="auto" w:fill="FFFFFF"/>
        </w:rPr>
        <w:t>ó</w:t>
      </w:r>
      <w:r>
        <w:rPr>
          <w:rFonts w:cstheme="minorHAnsi"/>
          <w:sz w:val="24"/>
          <w:szCs w:val="24"/>
          <w:shd w:val="clear" w:color="auto" w:fill="FFFFFF"/>
        </w:rPr>
        <w:t xml:space="preserve">n mediante WI-FI. </w:t>
      </w:r>
    </w:p>
    <w:p w14:paraId="7BA3A241" w14:textId="0FD683AA" w:rsidR="00000000" w:rsidRDefault="003A6C94">
      <w:pPr>
        <w:pStyle w:val="Prrafodelista"/>
        <w:numPr>
          <w:ilvl w:val="0"/>
          <w:numId w:val="13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La funci</w:t>
      </w:r>
      <w:r w:rsidR="00C81F20">
        <w:rPr>
          <w:rFonts w:cstheme="minorHAnsi"/>
          <w:sz w:val="24"/>
          <w:szCs w:val="24"/>
          <w:shd w:val="clear" w:color="auto" w:fill="FFFFFF"/>
        </w:rPr>
        <w:t>ó</w:t>
      </w:r>
      <w:r>
        <w:rPr>
          <w:rFonts w:cstheme="minorHAnsi"/>
          <w:sz w:val="24"/>
          <w:szCs w:val="24"/>
          <w:shd w:val="clear" w:color="auto" w:fill="FFFFFF"/>
        </w:rPr>
        <w:t>n m</w:t>
      </w:r>
      <w:r w:rsidR="00C81F20">
        <w:rPr>
          <w:rFonts w:cstheme="minorHAnsi"/>
          <w:sz w:val="24"/>
          <w:szCs w:val="24"/>
          <w:shd w:val="clear" w:color="auto" w:fill="FFFFFF"/>
        </w:rPr>
        <w:t>á</w:t>
      </w:r>
      <w:r>
        <w:rPr>
          <w:rFonts w:cstheme="minorHAnsi"/>
          <w:sz w:val="24"/>
          <w:szCs w:val="24"/>
          <w:shd w:val="clear" w:color="auto" w:fill="FFFFFF"/>
        </w:rPr>
        <w:t>s novedosa es SmartLink: la aplicaci</w:t>
      </w:r>
      <w:r w:rsidR="00C81F20">
        <w:rPr>
          <w:rFonts w:cstheme="minorHAnsi"/>
          <w:sz w:val="24"/>
          <w:szCs w:val="24"/>
          <w:shd w:val="clear" w:color="auto" w:fill="FFFFFF"/>
        </w:rPr>
        <w:t>ó</w:t>
      </w:r>
      <w:r>
        <w:rPr>
          <w:rFonts w:cstheme="minorHAnsi"/>
          <w:sz w:val="24"/>
          <w:szCs w:val="24"/>
          <w:shd w:val="clear" w:color="auto" w:fill="FFFFFF"/>
        </w:rPr>
        <w:t>n emite un sonido que capta la c</w:t>
      </w:r>
      <w:r w:rsidR="00C81F20">
        <w:rPr>
          <w:rFonts w:cstheme="minorHAnsi"/>
          <w:sz w:val="24"/>
          <w:szCs w:val="24"/>
          <w:shd w:val="clear" w:color="auto" w:fill="FFFFFF"/>
        </w:rPr>
        <w:t>á</w:t>
      </w:r>
      <w:r>
        <w:rPr>
          <w:rFonts w:cstheme="minorHAnsi"/>
          <w:sz w:val="24"/>
          <w:szCs w:val="24"/>
          <w:shd w:val="clear" w:color="auto" w:fill="FFFFFF"/>
        </w:rPr>
        <w:t>mara y le informa a trav</w:t>
      </w:r>
      <w:r w:rsidR="00C81F20">
        <w:rPr>
          <w:rFonts w:cstheme="minorHAnsi"/>
          <w:sz w:val="24"/>
          <w:szCs w:val="24"/>
          <w:shd w:val="clear" w:color="auto" w:fill="FFFFFF"/>
        </w:rPr>
        <w:t>é</w:t>
      </w:r>
      <w:r>
        <w:rPr>
          <w:rFonts w:cstheme="minorHAnsi"/>
          <w:sz w:val="24"/>
          <w:szCs w:val="24"/>
          <w:shd w:val="clear" w:color="auto" w:fill="FFFFFF"/>
        </w:rPr>
        <w:t xml:space="preserve">s de </w:t>
      </w:r>
      <w:r>
        <w:rPr>
          <w:rFonts w:cstheme="minorHAnsi"/>
          <w:sz w:val="24"/>
          <w:szCs w:val="24"/>
          <w:shd w:val="clear" w:color="auto" w:fill="FFFFFF"/>
        </w:rPr>
        <w:t>una frecuencia sonora espec</w:t>
      </w:r>
      <w:r w:rsidR="00C81F20">
        <w:rPr>
          <w:rFonts w:cstheme="minorHAnsi"/>
          <w:sz w:val="24"/>
          <w:szCs w:val="24"/>
          <w:shd w:val="clear" w:color="auto" w:fill="FFFFFF"/>
        </w:rPr>
        <w:t>í</w:t>
      </w:r>
      <w:r>
        <w:rPr>
          <w:rFonts w:cstheme="minorHAnsi"/>
          <w:sz w:val="24"/>
          <w:szCs w:val="24"/>
          <w:shd w:val="clear" w:color="auto" w:fill="FFFFFF"/>
        </w:rPr>
        <w:t>fica, el nombre de la red y la contrase</w:t>
      </w:r>
      <w:r w:rsidR="00C81F20">
        <w:rPr>
          <w:rFonts w:cstheme="minorHAnsi"/>
          <w:sz w:val="24"/>
          <w:szCs w:val="24"/>
          <w:shd w:val="clear" w:color="auto" w:fill="FFFFFF"/>
        </w:rPr>
        <w:t>ñ</w:t>
      </w:r>
      <w:r>
        <w:rPr>
          <w:rFonts w:cstheme="minorHAnsi"/>
          <w:sz w:val="24"/>
          <w:szCs w:val="24"/>
          <w:shd w:val="clear" w:color="auto" w:fill="FFFFFF"/>
        </w:rPr>
        <w:t>a WiFi. La c</w:t>
      </w:r>
      <w:r w:rsidR="00C81F20">
        <w:rPr>
          <w:rFonts w:cstheme="minorHAnsi"/>
          <w:sz w:val="24"/>
          <w:szCs w:val="24"/>
          <w:shd w:val="clear" w:color="auto" w:fill="FFFFFF"/>
        </w:rPr>
        <w:t>á</w:t>
      </w:r>
      <w:r>
        <w:rPr>
          <w:rFonts w:cstheme="minorHAnsi"/>
          <w:sz w:val="24"/>
          <w:szCs w:val="24"/>
          <w:shd w:val="clear" w:color="auto" w:fill="FFFFFF"/>
        </w:rPr>
        <w:t>mara no necesita ser conectada al router ni a ning</w:t>
      </w:r>
      <w:r w:rsidR="00C81F20">
        <w:rPr>
          <w:rFonts w:cstheme="minorHAnsi"/>
          <w:sz w:val="24"/>
          <w:szCs w:val="24"/>
          <w:shd w:val="clear" w:color="auto" w:fill="FFFFFF"/>
        </w:rPr>
        <w:t>ú</w:t>
      </w:r>
      <w:r>
        <w:rPr>
          <w:rFonts w:cstheme="minorHAnsi"/>
          <w:sz w:val="24"/>
          <w:szCs w:val="24"/>
          <w:shd w:val="clear" w:color="auto" w:fill="FFFFFF"/>
        </w:rPr>
        <w:t>n dispositivo previamente. </w:t>
      </w:r>
    </w:p>
    <w:p w14:paraId="4F948263" w14:textId="04AD354A" w:rsidR="00000000" w:rsidRDefault="003A6C94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Para la instalaci</w:t>
      </w:r>
      <w:r w:rsidR="00C81F20">
        <w:rPr>
          <w:rFonts w:cstheme="minorHAnsi"/>
          <w:sz w:val="24"/>
          <w:szCs w:val="24"/>
          <w:shd w:val="clear" w:color="auto" w:fill="FFFFFF"/>
        </w:rPr>
        <w:t>ó</w:t>
      </w:r>
      <w:r>
        <w:rPr>
          <w:rFonts w:cstheme="minorHAnsi"/>
          <w:sz w:val="24"/>
          <w:szCs w:val="24"/>
          <w:shd w:val="clear" w:color="auto" w:fill="FFFFFF"/>
        </w:rPr>
        <w:t xml:space="preserve">n del equipo Scanner </w:t>
      </w:r>
      <w: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HP Scanjet N6350,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se solicita descargar el soft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ware de escaneo HP (</w:t>
      </w:r>
      <w:hyperlink r:id="rId23" w:history="1">
        <w:r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https://support.hp.com/ec-es/document/c03957623</w:t>
        </w:r>
      </w:hyperlink>
      <w:r>
        <w:rPr>
          <w:rFonts w:cstheme="minorHAnsi"/>
          <w:color w:val="202124"/>
          <w:sz w:val="24"/>
          <w:szCs w:val="24"/>
          <w:shd w:val="clear" w:color="auto" w:fill="FFFFFF"/>
        </w:rPr>
        <w:t>). Luego la conexi</w:t>
      </w:r>
      <w:r w:rsidR="00C81F20">
        <w:rPr>
          <w:rFonts w:cstheme="minorHAnsi"/>
          <w:color w:val="202124"/>
          <w:sz w:val="24"/>
          <w:szCs w:val="24"/>
          <w:shd w:val="clear" w:color="auto" w:fill="FFFFFF"/>
        </w:rPr>
        <w:t>ó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n a RED se hace a trav</w:t>
      </w:r>
      <w:r w:rsidR="00C81F20">
        <w:rPr>
          <w:rFonts w:cstheme="minorHAnsi"/>
          <w:color w:val="202124"/>
          <w:sz w:val="24"/>
          <w:szCs w:val="24"/>
          <w:shd w:val="clear" w:color="auto" w:fill="FFFFFF"/>
        </w:rPr>
        <w:t>é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s de IP. </w:t>
      </w:r>
    </w:p>
    <w:p w14:paraId="0F5AE3AA" w14:textId="0EA67518" w:rsidR="00000000" w:rsidRDefault="003A6C94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Este </w:t>
      </w:r>
      <w:r w:rsidR="00167569">
        <w:rPr>
          <w:rFonts w:cstheme="minorHAnsi"/>
          <w:color w:val="202124"/>
          <w:sz w:val="24"/>
          <w:szCs w:val="24"/>
          <w:shd w:val="clear" w:color="auto" w:fill="FFFFFF"/>
        </w:rPr>
        <w:t>Escáner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permite la </w:t>
      </w:r>
      <w:r w:rsidR="00167569">
        <w:rPr>
          <w:rFonts w:cstheme="minorHAnsi"/>
          <w:color w:val="202124"/>
          <w:sz w:val="24"/>
          <w:szCs w:val="24"/>
          <w:shd w:val="clear" w:color="auto" w:fill="FFFFFF"/>
        </w:rPr>
        <w:t>conexión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de hasta 20 dispositivos. Se con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ectan los siguientes equipos:</w:t>
      </w:r>
    </w:p>
    <w:p w14:paraId="2CDCA01D" w14:textId="77777777" w:rsidR="00000000" w:rsidRDefault="003A6C9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MESAENTRADA1</w:t>
      </w:r>
    </w:p>
    <w:p w14:paraId="26F74A95" w14:textId="77777777" w:rsidR="00000000" w:rsidRDefault="003A6C9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MESAENTRADA2</w:t>
      </w:r>
    </w:p>
    <w:p w14:paraId="77F50BFE" w14:textId="77777777" w:rsidR="00000000" w:rsidRDefault="003A6C94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Ambos configurados de forma predeterminada.</w:t>
      </w:r>
    </w:p>
    <w:p w14:paraId="0EDA15A0" w14:textId="4DD4857C" w:rsidR="00000000" w:rsidRDefault="003A6C94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eastAsia="Times New Roman" w:cstheme="minorHAnsi"/>
          <w:color w:val="000000"/>
          <w:sz w:val="24"/>
          <w:szCs w:val="24"/>
          <w:lang w:val="es-AR" w:eastAsia="es-AR"/>
        </w:rPr>
      </w:pP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>Se instal</w:t>
      </w:r>
      <w:r w:rsidR="00C81F20">
        <w:rPr>
          <w:rFonts w:eastAsia="Times New Roman" w:cstheme="minorHAnsi"/>
          <w:color w:val="000000"/>
          <w:sz w:val="24"/>
          <w:szCs w:val="24"/>
          <w:lang w:val="es-AR" w:eastAsia="es-AR"/>
        </w:rPr>
        <w:t>ó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 xml:space="preserve"> y configur</w:t>
      </w:r>
      <w:r w:rsidR="00C81F20">
        <w:rPr>
          <w:rFonts w:eastAsia="Times New Roman" w:cstheme="minorHAnsi"/>
          <w:color w:val="000000"/>
          <w:sz w:val="24"/>
          <w:szCs w:val="24"/>
          <w:lang w:val="es-AR" w:eastAsia="es-AR"/>
        </w:rPr>
        <w:t>ó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 xml:space="preserve"> el router TP-LINK TL-WPA4220 KIT. El nombre visible de la red </w:t>
      </w:r>
      <w:r w:rsidR="00167569">
        <w:rPr>
          <w:rFonts w:eastAsia="Times New Roman" w:cstheme="minorHAnsi"/>
          <w:color w:val="000000"/>
          <w:sz w:val="24"/>
          <w:szCs w:val="24"/>
          <w:lang w:val="es-AR" w:eastAsia="es-AR"/>
        </w:rPr>
        <w:t>inalámbrica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 xml:space="preserve"> es "</w:t>
      </w:r>
      <w:r>
        <w:rPr>
          <w:rFonts w:eastAsia="Times New Roman" w:cstheme="minorHAnsi"/>
          <w:b/>
          <w:bCs/>
          <w:color w:val="000000"/>
          <w:sz w:val="24"/>
          <w:szCs w:val="24"/>
          <w:lang w:val="es-AR" w:eastAsia="es-AR"/>
        </w:rPr>
        <w:t>Utn Privada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>" y su contrase</w:t>
      </w:r>
      <w:r w:rsidR="00C81F20">
        <w:rPr>
          <w:rFonts w:eastAsia="Times New Roman" w:cstheme="minorHAnsi"/>
          <w:color w:val="000000"/>
          <w:sz w:val="24"/>
          <w:szCs w:val="24"/>
          <w:lang w:val="es-AR" w:eastAsia="es-AR"/>
        </w:rPr>
        <w:t>ñ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>a </w:t>
      </w:r>
      <w:r>
        <w:rPr>
          <w:rFonts w:eastAsia="Times New Roman" w:cstheme="minorHAnsi"/>
          <w:b/>
          <w:bCs/>
          <w:color w:val="000000"/>
          <w:sz w:val="24"/>
          <w:szCs w:val="24"/>
          <w:lang w:val="es-AR" w:eastAsia="es-AR"/>
        </w:rPr>
        <w:t>utn2022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>. Se corrobor</w:t>
      </w:r>
      <w:r w:rsidR="00C81F20">
        <w:rPr>
          <w:rFonts w:eastAsia="Times New Roman" w:cstheme="minorHAnsi"/>
          <w:color w:val="000000"/>
          <w:sz w:val="24"/>
          <w:szCs w:val="24"/>
          <w:lang w:val="es-AR" w:eastAsia="es-AR"/>
        </w:rPr>
        <w:t>ó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 xml:space="preserve"> el funcionamiento con los usuarios del sitio.</w:t>
      </w:r>
    </w:p>
    <w:p w14:paraId="5F7C4276" w14:textId="05617E92" w:rsidR="00000000" w:rsidRDefault="003A6C94">
      <w:pPr>
        <w:pStyle w:val="Prrafodelista"/>
        <w:numPr>
          <w:ilvl w:val="0"/>
          <w:numId w:val="14"/>
        </w:numPr>
        <w:rPr>
          <w:rFonts w:cstheme="minorHAnsi"/>
          <w:sz w:val="18"/>
          <w:szCs w:val="18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En cuanto a los </w:t>
      </w:r>
      <w:r w:rsidR="00167569">
        <w:rPr>
          <w:rFonts w:cstheme="minorHAnsi"/>
          <w:sz w:val="24"/>
          <w:szCs w:val="24"/>
          <w:shd w:val="clear" w:color="auto" w:fill="FFFFFF"/>
        </w:rPr>
        <w:t>periféricos</w:t>
      </w:r>
      <w:r>
        <w:rPr>
          <w:rFonts w:cstheme="minorHAnsi"/>
          <w:sz w:val="24"/>
          <w:szCs w:val="24"/>
          <w:shd w:val="clear" w:color="auto" w:fill="FFFFFF"/>
        </w:rPr>
        <w:t xml:space="preserve">, se recomiendan el </w:t>
      </w:r>
      <w:r>
        <w:rPr>
          <w:rFonts w:cstheme="minorHAnsi"/>
          <w:b/>
          <w:bCs/>
          <w:sz w:val="24"/>
          <w:szCs w:val="24"/>
          <w:shd w:val="clear" w:color="auto" w:fill="FFFFFF"/>
        </w:rPr>
        <w:t xml:space="preserve">uso de teclados y mouses </w:t>
      </w:r>
      <w:r w:rsidR="00167569">
        <w:rPr>
          <w:rFonts w:cstheme="minorHAnsi"/>
          <w:b/>
          <w:bCs/>
          <w:sz w:val="24"/>
          <w:szCs w:val="24"/>
          <w:shd w:val="clear" w:color="auto" w:fill="FFFFFF"/>
        </w:rPr>
        <w:t>inalámbricos</w:t>
      </w:r>
      <w:r>
        <w:rPr>
          <w:rFonts w:cstheme="minorHAnsi"/>
          <w:sz w:val="24"/>
          <w:szCs w:val="24"/>
          <w:shd w:val="clear" w:color="auto" w:fill="FFFFFF"/>
        </w:rPr>
        <w:t xml:space="preserve"> a </w:t>
      </w:r>
      <w:r w:rsidR="00167569">
        <w:rPr>
          <w:rFonts w:cstheme="minorHAnsi"/>
          <w:sz w:val="24"/>
          <w:szCs w:val="24"/>
          <w:shd w:val="clear" w:color="auto" w:fill="FFFFFF"/>
        </w:rPr>
        <w:t>través</w:t>
      </w:r>
      <w:r>
        <w:rPr>
          <w:rFonts w:cstheme="minorHAnsi"/>
          <w:sz w:val="24"/>
          <w:szCs w:val="24"/>
          <w:shd w:val="clear" w:color="auto" w:fill="FFFFFF"/>
        </w:rPr>
        <w:t xml:space="preserve"> de USB. (Preferiblemente marca Logitech)</w:t>
      </w:r>
    </w:p>
    <w:p w14:paraId="3D0E9092" w14:textId="44BEFAC2" w:rsidR="00000000" w:rsidRDefault="003A6C94">
      <w:pP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Por </w:t>
      </w:r>
      <w:r w:rsidR="00167569">
        <w:rPr>
          <w:rFonts w:cstheme="minorHAnsi"/>
          <w:sz w:val="24"/>
          <w:szCs w:val="24"/>
          <w:shd w:val="clear" w:color="auto" w:fill="FFFFFF"/>
        </w:rPr>
        <w:t>último</w:t>
      </w:r>
      <w:r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167569">
        <w:rPr>
          <w:rFonts w:cstheme="minorHAnsi"/>
          <w:sz w:val="24"/>
          <w:szCs w:val="24"/>
          <w:shd w:val="clear" w:color="auto" w:fill="FFFFFF"/>
        </w:rPr>
        <w:t>también</w:t>
      </w:r>
      <w:r>
        <w:rPr>
          <w:rFonts w:cstheme="minorHAnsi"/>
          <w:sz w:val="24"/>
          <w:szCs w:val="24"/>
          <w:shd w:val="clear" w:color="auto" w:fill="FFFFFF"/>
        </w:rPr>
        <w:t xml:space="preserve"> se recomienda la </w:t>
      </w:r>
      <w:r w:rsidR="00167569">
        <w:rPr>
          <w:rFonts w:cstheme="minorHAnsi"/>
          <w:sz w:val="24"/>
          <w:szCs w:val="24"/>
          <w:shd w:val="clear" w:color="auto" w:fill="FFFFFF"/>
        </w:rPr>
        <w:t>adquisición</w:t>
      </w:r>
      <w:r>
        <w:rPr>
          <w:rFonts w:cstheme="minorHAnsi"/>
          <w:sz w:val="24"/>
          <w:szCs w:val="24"/>
          <w:shd w:val="clear" w:color="auto" w:fill="FFFFFF"/>
        </w:rPr>
        <w:t xml:space="preserve"> de </w:t>
      </w:r>
      <w:r>
        <w:rPr>
          <w:rFonts w:cstheme="minorHAnsi"/>
          <w:b/>
          <w:bCs/>
          <w:color w:val="0C0C0C"/>
          <w:spacing w:val="5"/>
          <w:sz w:val="24"/>
          <w:szCs w:val="24"/>
          <w:shd w:val="clear" w:color="auto" w:fill="FFFFFF"/>
        </w:rPr>
        <w:t>1 AP o WAP (Access point o Wireless Access point)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</w:t>
      </w:r>
      <w:r w:rsidR="00167569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También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conocidos como </w:t>
      </w:r>
      <w:r>
        <w:rPr>
          <w:rStyle w:val="Textoennegrita"/>
          <w:rFonts w:cstheme="minorHAnsi"/>
          <w:color w:val="0C0C0C"/>
          <w:spacing w:val="5"/>
          <w:sz w:val="24"/>
          <w:szCs w:val="24"/>
          <w:shd w:val="clear" w:color="auto" w:fill="FFFFFF"/>
        </w:rPr>
        <w:t>puntos de acceso (</w:t>
      </w:r>
      <w:r w:rsidR="00167569">
        <w:rPr>
          <w:rStyle w:val="Textoennegrita"/>
          <w:rFonts w:cstheme="minorHAnsi"/>
          <w:color w:val="0C0C0C"/>
          <w:spacing w:val="5"/>
          <w:sz w:val="24"/>
          <w:szCs w:val="24"/>
          <w:shd w:val="clear" w:color="auto" w:fill="FFFFFF"/>
        </w:rPr>
        <w:t>Access</w:t>
      </w:r>
      <w:r>
        <w:rPr>
          <w:rStyle w:val="Textoennegrita"/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point)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. Son dispositivos para establecer una </w:t>
      </w:r>
      <w:r w:rsidR="00167569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conexión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</w:t>
      </w:r>
      <w:r w:rsidR="00167569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inalámbrica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entre equipos y pueden formar una red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inalámbrica 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externa (local o internet) c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on la que interconectar dispositivos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móviles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o tarjetas de red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inalámbricas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. Esta red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inalámbrica 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se llama WLAN (Wireless local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area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network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) y se usan para reducir las conexiones cableadas. {Recomendado Marca Fortinet}. Ya que no llega buena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señal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de Internet al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area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de mesa de entrada (2), con la posibilidad de conectar variados dispositivos </w:t>
      </w:r>
      <w:r w:rsidR="00ED7EA7"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>tecnológicos</w:t>
      </w:r>
      <w:r>
        <w:rPr>
          <w:rFonts w:cstheme="minorHAnsi"/>
          <w:color w:val="0C0C0C"/>
          <w:spacing w:val="5"/>
          <w:sz w:val="24"/>
          <w:szCs w:val="24"/>
          <w:shd w:val="clear" w:color="auto" w:fill="FFFFFF"/>
        </w:rPr>
        <w:t xml:space="preserve">, entre ellos celulares, notebooks y/o otras. </w:t>
      </w:r>
    </w:p>
    <w:p w14:paraId="72CCF37F" w14:textId="77777777" w:rsidR="00000000" w:rsidRDefault="003A6C94">
      <w:pPr>
        <w:jc w:val="center"/>
        <w:rPr>
          <w:rFonts w:cstheme="minorHAnsi"/>
          <w:color w:val="0C0C0C"/>
          <w:spacing w:val="5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C0C0C"/>
          <w:spacing w:val="5"/>
          <w:sz w:val="24"/>
          <w:szCs w:val="24"/>
          <w:shd w:val="clear" w:color="auto" w:fill="FFFFFF"/>
        </w:rPr>
        <w:lastRenderedPageBreak/>
        <w:drawing>
          <wp:inline distT="0" distB="0" distL="0" distR="0" wp14:anchorId="77B00403" wp14:editId="3696E7F8">
            <wp:extent cx="5429250" cy="4067175"/>
            <wp:effectExtent l="0" t="0" r="0" b="9525"/>
            <wp:docPr id="15" name="Imagen 40" descr="Imagen que contiene interior, gabinete, puerta, cocina&#10;&#10;Descripciï¿½n generada automï¿½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0" descr="Imagen que contiene interior, gabinete, puerta, cocina&#10;&#10;Descripciï¿½n generada automï¿½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292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53C3" w14:textId="621398A8" w:rsidR="00000000" w:rsidRDefault="003A6C94">
      <w:pPr>
        <w:jc w:val="center"/>
        <w:rPr>
          <w:b/>
          <w:bCs/>
          <w:i/>
          <w:iCs/>
        </w:rPr>
      </w:pPr>
      <w:r>
        <w:rPr>
          <w:rFonts w:cstheme="minorHAnsi"/>
          <w:b/>
          <w:bCs/>
          <w:i/>
          <w:iCs/>
          <w:color w:val="000000"/>
          <w:sz w:val="20"/>
          <w:szCs w:val="20"/>
          <w:shd w:val="clear" w:color="auto" w:fill="FFFFFF"/>
        </w:rPr>
        <w:t xml:space="preserve">Dejo como referencia una imagen del tipo de </w:t>
      </w:r>
      <w:r w:rsidR="00ED7EA7">
        <w:rPr>
          <w:rFonts w:cstheme="minorHAnsi"/>
          <w:b/>
          <w:bCs/>
          <w:i/>
          <w:iCs/>
          <w:color w:val="000000"/>
          <w:sz w:val="20"/>
          <w:szCs w:val="20"/>
          <w:shd w:val="clear" w:color="auto" w:fill="FFFFFF"/>
        </w:rPr>
        <w:t>conexión</w:t>
      </w:r>
      <w:r>
        <w:rPr>
          <w:rFonts w:cstheme="minorHAnsi"/>
          <w:b/>
          <w:bCs/>
          <w:i/>
          <w:iCs/>
          <w:color w:val="000000"/>
          <w:sz w:val="20"/>
          <w:szCs w:val="20"/>
          <w:shd w:val="clear" w:color="auto" w:fill="FFFFFF"/>
        </w:rPr>
        <w:t xml:space="preserve"> que se </w:t>
      </w:r>
      <w:r w:rsidR="00167569">
        <w:rPr>
          <w:rFonts w:cstheme="minorHAnsi"/>
          <w:b/>
          <w:bCs/>
          <w:i/>
          <w:iCs/>
          <w:color w:val="000000"/>
          <w:sz w:val="20"/>
          <w:szCs w:val="20"/>
          <w:shd w:val="clear" w:color="auto" w:fill="FFFFFF"/>
        </w:rPr>
        <w:t>realizó</w:t>
      </w:r>
      <w:r>
        <w:rPr>
          <w:rFonts w:cstheme="minorHAnsi"/>
          <w:b/>
          <w:bCs/>
          <w:i/>
          <w:iCs/>
          <w:color w:val="000000"/>
          <w:sz w:val="20"/>
          <w:szCs w:val="20"/>
          <w:shd w:val="clear" w:color="auto" w:fill="FFFFFF"/>
        </w:rPr>
        <w:t xml:space="preserve"> en el Cable-Canal con los elementos indicados:</w:t>
      </w:r>
    </w:p>
    <w:p w14:paraId="76E826CB" w14:textId="77777777" w:rsidR="00000000" w:rsidRDefault="003A6C94">
      <w:pPr>
        <w:jc w:val="center"/>
        <w:rPr>
          <w:rFonts w:cstheme="minorHAnsi"/>
          <w:b/>
          <w:bCs/>
          <w:i/>
          <w:iCs/>
          <w:color w:val="0C0C0C"/>
          <w:spacing w:val="5"/>
          <w:sz w:val="24"/>
          <w:szCs w:val="24"/>
          <w:shd w:val="clear" w:color="auto" w:fill="FFFFFF"/>
        </w:rPr>
      </w:pPr>
      <w:r>
        <w:rPr>
          <w:rFonts w:cstheme="minorHAnsi"/>
          <w:b/>
          <w:i/>
          <w:noProof/>
          <w:color w:val="0C0C0C"/>
          <w:spacing w:val="5"/>
          <w:sz w:val="24"/>
          <w:szCs w:val="24"/>
          <w:shd w:val="clear" w:color="auto" w:fill="FFFFFF"/>
        </w:rPr>
        <w:lastRenderedPageBreak/>
        <w:drawing>
          <wp:inline distT="0" distB="0" distL="0" distR="0" wp14:anchorId="564DD8C1" wp14:editId="03813EC8">
            <wp:extent cx="6067425" cy="4552950"/>
            <wp:effectExtent l="0" t="0" r="9525" b="0"/>
            <wp:docPr id="16" name="Imagen 41" descr="Un horno con la puerta abierta&#10;&#10;Descripciï¿½n generada automï¿½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 descr="Un horno con la puerta abierta&#10;&#10;Descripciï¿½n generada automï¿½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3A79" w14:textId="79D7A8A8" w:rsidR="00000000" w:rsidRDefault="003A6C94" w:rsidP="005F786D">
      <w:pPr>
        <w:tabs>
          <w:tab w:val="left" w:pos="13003"/>
        </w:tabs>
        <w:jc w:val="center"/>
        <w:rPr>
          <w:rFonts w:cstheme="minorHAnsi"/>
          <w:b/>
          <w:bCs/>
          <w:i/>
          <w:i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i/>
          <w:iCs/>
          <w:sz w:val="20"/>
          <w:szCs w:val="20"/>
          <w:shd w:val="clear" w:color="auto" w:fill="FFFFFF"/>
        </w:rPr>
        <w:t>Imagen interna</w:t>
      </w:r>
      <w:r>
        <w:rPr>
          <w:rFonts w:cstheme="minorHAnsi"/>
          <w:b/>
          <w:bCs/>
          <w:i/>
          <w:iCs/>
          <w:sz w:val="20"/>
          <w:szCs w:val="20"/>
          <w:shd w:val="clear" w:color="auto" w:fill="FFFFFF"/>
        </w:rPr>
        <w:t xml:space="preserve"> del Rack</w:t>
      </w:r>
    </w:p>
    <w:p w14:paraId="06411033" w14:textId="77777777" w:rsidR="00000000" w:rsidRDefault="003A6C94">
      <w:pPr>
        <w:tabs>
          <w:tab w:val="left" w:pos="13003"/>
        </w:tabs>
        <w:rPr>
          <w:rFonts w:cstheme="minorHAnsi"/>
          <w:b/>
          <w:bCs/>
          <w:i/>
          <w:iCs/>
          <w:sz w:val="24"/>
          <w:szCs w:val="24"/>
          <w:shd w:val="clear" w:color="auto" w:fill="FFFFFF"/>
        </w:rPr>
      </w:pPr>
    </w:p>
    <w:p w14:paraId="091718A5" w14:textId="5F694167" w:rsidR="00000000" w:rsidRDefault="003A6C94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val="es-AR" w:eastAsia="es-AR"/>
        </w:rPr>
      </w:pPr>
      <w:r>
        <w:rPr>
          <w:rFonts w:cstheme="minorHAnsi"/>
          <w:sz w:val="24"/>
          <w:szCs w:val="24"/>
          <w:shd w:val="clear" w:color="auto" w:fill="FFFFFF"/>
        </w:rPr>
        <w:t>Seg</w:t>
      </w:r>
      <w:r w:rsidR="005F786D">
        <w:rPr>
          <w:rFonts w:cstheme="minorHAnsi"/>
          <w:sz w:val="24"/>
          <w:szCs w:val="24"/>
          <w:shd w:val="clear" w:color="auto" w:fill="FFFFFF"/>
        </w:rPr>
        <w:t>ú</w:t>
      </w:r>
      <w:r>
        <w:rPr>
          <w:rFonts w:cstheme="minorHAnsi"/>
          <w:sz w:val="24"/>
          <w:szCs w:val="24"/>
          <w:shd w:val="clear" w:color="auto" w:fill="FFFFFF"/>
        </w:rPr>
        <w:t>n lo charlado con Gladys,</w:t>
      </w:r>
      <w:r>
        <w:rPr>
          <w:rFonts w:cstheme="minorHAnsi"/>
          <w:b/>
          <w:bCs/>
          <w:i/>
          <w:iCs/>
          <w:sz w:val="24"/>
          <w:szCs w:val="24"/>
          <w:shd w:val="clear" w:color="auto" w:fill="FFFFFF"/>
        </w:rPr>
        <w:t xml:space="preserve"> directora de la instituc</w:t>
      </w:r>
      <w:r w:rsidR="005F786D">
        <w:rPr>
          <w:rFonts w:cstheme="minorHAnsi"/>
          <w:b/>
          <w:bCs/>
          <w:i/>
          <w:iCs/>
          <w:sz w:val="24"/>
          <w:szCs w:val="24"/>
          <w:shd w:val="clear" w:color="auto" w:fill="FFFFFF"/>
        </w:rPr>
        <w:t>ió</w:t>
      </w:r>
      <w:r>
        <w:rPr>
          <w:rFonts w:cstheme="minorHAnsi"/>
          <w:b/>
          <w:bCs/>
          <w:i/>
          <w:iCs/>
          <w:sz w:val="24"/>
          <w:szCs w:val="24"/>
          <w:shd w:val="clear" w:color="auto" w:fill="FFFFFF"/>
        </w:rPr>
        <w:t>n</w:t>
      </w:r>
      <w:r>
        <w:rPr>
          <w:rFonts w:eastAsia="Times New Roman" w:cstheme="minorHAnsi"/>
          <w:i/>
          <w:iCs/>
          <w:color w:val="000000"/>
          <w:sz w:val="24"/>
          <w:szCs w:val="24"/>
          <w:lang w:val="es-AR" w:eastAsia="es-AR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>se desea instalar Wifi en cada aula para el uso de los alumnos, tomando red de los puertos habilitados. Se recomienda la implementaci</w:t>
      </w:r>
      <w:r w:rsidR="005F786D">
        <w:rPr>
          <w:rFonts w:eastAsia="Times New Roman" w:cstheme="minorHAnsi"/>
          <w:color w:val="000000"/>
          <w:sz w:val="24"/>
          <w:szCs w:val="24"/>
          <w:lang w:val="es-AR" w:eastAsia="es-AR"/>
        </w:rPr>
        <w:t>ó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>n de routers en cada sector.</w:t>
      </w:r>
    </w:p>
    <w:p w14:paraId="56193A8C" w14:textId="198D2E21" w:rsidR="00000000" w:rsidRDefault="003A6C9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val="es-AR" w:eastAsia="es-AR"/>
        </w:rPr>
      </w:pP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>Se recuerda a los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 xml:space="preserve"> usuarios que los puertos habilitados solo pueden utilizarse </w:t>
      </w:r>
      <w:r w:rsidR="00ED7EA7">
        <w:rPr>
          <w:rFonts w:eastAsia="Times New Roman" w:cstheme="minorHAnsi"/>
          <w:color w:val="000000"/>
          <w:sz w:val="24"/>
          <w:szCs w:val="24"/>
          <w:lang w:val="es-AR" w:eastAsia="es-AR"/>
        </w:rPr>
        <w:t>vía</w:t>
      </w:r>
      <w:r>
        <w:rPr>
          <w:rFonts w:eastAsia="Times New Roman" w:cstheme="minorHAnsi"/>
          <w:color w:val="000000"/>
          <w:sz w:val="24"/>
          <w:szCs w:val="24"/>
          <w:lang w:val="es-AR" w:eastAsia="es-AR"/>
        </w:rPr>
        <w:t xml:space="preserve"> cable de red.</w:t>
      </w:r>
    </w:p>
    <w:p w14:paraId="20E7E713" w14:textId="77777777" w:rsidR="00000000" w:rsidRDefault="003A6C94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val="es-AR" w:eastAsia="es-AR"/>
        </w:rPr>
      </w:pPr>
      <w:r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val="es-AR" w:eastAsia="es-AR"/>
        </w:rPr>
        <w:t>Precio final:</w:t>
      </w:r>
    </w:p>
    <w:p w14:paraId="7B98920D" w14:textId="77777777" w:rsidR="00000000" w:rsidRDefault="003A6C94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i/>
          <w:iCs/>
          <w:color w:val="000000"/>
          <w:lang w:val="es-AR" w:eastAsia="es-AR"/>
        </w:rPr>
      </w:pPr>
      <w:r>
        <w:rPr>
          <w:rFonts w:eastAsia="Times New Roman" w:cstheme="minorHAnsi"/>
          <w:i/>
          <w:iCs/>
          <w:color w:val="000000"/>
          <w:lang w:val="es-AR" w:eastAsia="es-AR"/>
        </w:rPr>
        <w:t>En cuanto al precio de la mano de obra, este ronda entre el 30% y 45% de lo adquirido en materiales.</w:t>
      </w:r>
    </w:p>
    <w:p w14:paraId="2727E7DF" w14:textId="77777777" w:rsidR="00000000" w:rsidRDefault="003A6C94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i/>
          <w:iCs/>
          <w:color w:val="000000"/>
          <w:lang w:val="es-AR" w:eastAsia="es-AR"/>
        </w:rPr>
      </w:pPr>
      <w:r>
        <w:rPr>
          <w:rFonts w:eastAsia="Times New Roman" w:cstheme="minorHAnsi"/>
          <w:i/>
          <w:iCs/>
          <w:color w:val="000000"/>
          <w:lang w:val="es-AR" w:eastAsia="es-AR"/>
        </w:rPr>
        <w:t>TOTAL:</w:t>
      </w:r>
    </w:p>
    <w:p w14:paraId="40F72643" w14:textId="77777777" w:rsidR="00000000" w:rsidRDefault="003A6C94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i/>
          <w:iCs/>
          <w:color w:val="000000"/>
          <w:lang w:val="es-AR" w:eastAsia="es-AR"/>
        </w:rPr>
      </w:pPr>
      <w:r>
        <w:rPr>
          <w:rFonts w:eastAsia="Times New Roman" w:cstheme="minorHAnsi"/>
          <w:i/>
          <w:iCs/>
          <w:color w:val="000000"/>
          <w:lang w:val="es-AR" w:eastAsia="es-AR"/>
        </w:rPr>
        <w:t>Datos finales:</w:t>
      </w:r>
    </w:p>
    <w:p w14:paraId="6483A06B" w14:textId="77777777" w:rsidR="00000000" w:rsidRDefault="003A6C94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i/>
          <w:iCs/>
          <w:color w:val="000000"/>
          <w:lang w:val="es-AR" w:eastAsia="es-AR"/>
        </w:rPr>
      </w:pPr>
      <w:r>
        <w:rPr>
          <w:rFonts w:eastAsia="Times New Roman" w:cstheme="minorHAnsi"/>
          <w:i/>
          <w:iCs/>
          <w:color w:val="000000"/>
          <w:lang w:val="es-AR" w:eastAsia="es-AR"/>
        </w:rPr>
        <w:t>Cantidad de Host intermediarios/finales:</w:t>
      </w:r>
    </w:p>
    <w:p w14:paraId="28AE1F09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lastRenderedPageBreak/>
        <w:t>MESAENTRADA1 (Escritorio)</w:t>
      </w:r>
    </w:p>
    <w:p w14:paraId="3AE960E8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MESAENTRADA2 (Escritorio)</w:t>
      </w:r>
    </w:p>
    <w:p w14:paraId="26376672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DESKTOP-FM06AML (Notebook)</w:t>
      </w:r>
    </w:p>
    <w:p w14:paraId="3661E5CD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ADMINISTRACION (Escritorio)</w:t>
      </w:r>
    </w:p>
    <w:p w14:paraId="64B9C0C3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DESKTOP-AE475CY (Escritorio)</w:t>
      </w:r>
    </w:p>
    <w:p w14:paraId="4524EA22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DIRECCION1 (Escritorio)</w:t>
      </w:r>
    </w:p>
    <w:p w14:paraId="3436E668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DIRECCION2 (Escritorio)</w:t>
      </w:r>
    </w:p>
    <w:p w14:paraId="3931E545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UTNADMIN (Notebook)</w:t>
      </w:r>
    </w:p>
    <w:p w14:paraId="4A355877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UTNDATOS (N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otebook)</w:t>
      </w:r>
    </w:p>
    <w:p w14:paraId="7B8FA33F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UTNDEPORTES (Notebook)</w:t>
      </w:r>
    </w:p>
    <w:p w14:paraId="507695CE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Switch (2)</w:t>
      </w:r>
    </w:p>
    <w:p w14:paraId="705DEBA8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Impresoras (2)</w:t>
      </w:r>
    </w:p>
    <w:p w14:paraId="5E26747B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Scanners (1)</w:t>
      </w:r>
    </w:p>
    <w:p w14:paraId="044F749E" w14:textId="4F510204" w:rsidR="00000000" w:rsidRDefault="00167569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Cámaras</w:t>
      </w:r>
      <w:r w:rsidR="003A6C94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de Seguridad (2)</w:t>
      </w:r>
    </w:p>
    <w:p w14:paraId="77399462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AccessPoint (2)</w:t>
      </w:r>
    </w:p>
    <w:p w14:paraId="76FE5C46" w14:textId="03888C3F" w:rsidR="00000000" w:rsidRDefault="00167569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Teléfonos</w:t>
      </w:r>
      <w:r w:rsidR="003A6C94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celulares de aquellas personas que se encuentran frecuentemente en la oficina</w:t>
      </w:r>
    </w:p>
    <w:p w14:paraId="1726E032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Router (1)</w:t>
      </w:r>
    </w:p>
    <w:p w14:paraId="49738DE5" w14:textId="77777777" w:rsidR="00000000" w:rsidRDefault="003A6C94">
      <w:pPr>
        <w:pStyle w:val="Prrafodelista"/>
        <w:numPr>
          <w:ilvl w:val="0"/>
          <w:numId w:val="2"/>
        </w:num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Modem (1)</w:t>
      </w:r>
    </w:p>
    <w:p w14:paraId="711758B7" w14:textId="77777777" w:rsidR="00000000" w:rsidRDefault="003A6C94">
      <w:pPr>
        <w:ind w:left="1080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14:paraId="27B34C1C" w14:textId="77777777" w:rsidR="003A6C94" w:rsidRDefault="003A6C94">
      <w:pPr>
        <w:tabs>
          <w:tab w:val="left" w:pos="13003"/>
        </w:tabs>
        <w:rPr>
          <w:rFonts w:cstheme="minorHAnsi"/>
          <w:b/>
          <w:bCs/>
          <w:i/>
          <w:iCs/>
          <w:sz w:val="18"/>
          <w:szCs w:val="18"/>
          <w:shd w:val="clear" w:color="auto" w:fill="FFFFFF"/>
        </w:rPr>
      </w:pPr>
    </w:p>
    <w:sectPr w:rsidR="003A6C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1F1BC" w14:textId="77777777" w:rsidR="003A6C94" w:rsidRDefault="003A6C94">
      <w:pPr>
        <w:spacing w:after="0" w:line="240" w:lineRule="auto"/>
      </w:pPr>
      <w:r>
        <w:separator/>
      </w:r>
    </w:p>
  </w:endnote>
  <w:endnote w:type="continuationSeparator" w:id="0">
    <w:p w14:paraId="09592DB5" w14:textId="77777777" w:rsidR="003A6C94" w:rsidRDefault="003A6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pSimplified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607F5" w14:textId="77777777" w:rsidR="003A6C94" w:rsidRDefault="003A6C94">
      <w:pPr>
        <w:spacing w:after="0" w:line="240" w:lineRule="auto"/>
      </w:pPr>
      <w:r>
        <w:separator/>
      </w:r>
    </w:p>
  </w:footnote>
  <w:footnote w:type="continuationSeparator" w:id="0">
    <w:p w14:paraId="0E7A0C98" w14:textId="77777777" w:rsidR="003A6C94" w:rsidRDefault="003A6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1B74"/>
    <w:multiLevelType w:val="hybridMultilevel"/>
    <w:tmpl w:val="C51C56BA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24F77"/>
    <w:multiLevelType w:val="hybridMultilevel"/>
    <w:tmpl w:val="B270015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634F4"/>
    <w:multiLevelType w:val="hybridMultilevel"/>
    <w:tmpl w:val="680AB65A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E816F1"/>
    <w:multiLevelType w:val="multilevel"/>
    <w:tmpl w:val="810E8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3B2077"/>
    <w:multiLevelType w:val="hybridMultilevel"/>
    <w:tmpl w:val="4D8C52EA"/>
    <w:lvl w:ilvl="0" w:tplc="08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C445E3C"/>
    <w:multiLevelType w:val="hybridMultilevel"/>
    <w:tmpl w:val="DDA24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B6AB9"/>
    <w:multiLevelType w:val="hybridMultilevel"/>
    <w:tmpl w:val="07B62024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8605EB"/>
    <w:multiLevelType w:val="hybridMultilevel"/>
    <w:tmpl w:val="4AFAA9DC"/>
    <w:lvl w:ilvl="0" w:tplc="2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D69077B"/>
    <w:multiLevelType w:val="hybridMultilevel"/>
    <w:tmpl w:val="DF1E1C98"/>
    <w:lvl w:ilvl="0" w:tplc="79C4D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819CE"/>
    <w:multiLevelType w:val="hybridMultilevel"/>
    <w:tmpl w:val="74CC53C4"/>
    <w:lvl w:ilvl="0" w:tplc="08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2A42841"/>
    <w:multiLevelType w:val="hybridMultilevel"/>
    <w:tmpl w:val="1C927ACA"/>
    <w:lvl w:ilvl="0" w:tplc="79C4D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7A2652"/>
    <w:multiLevelType w:val="hybridMultilevel"/>
    <w:tmpl w:val="A78AF976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B95614"/>
    <w:multiLevelType w:val="hybridMultilevel"/>
    <w:tmpl w:val="E5B614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1E28C2"/>
    <w:multiLevelType w:val="multilevel"/>
    <w:tmpl w:val="810E8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26B85"/>
    <w:multiLevelType w:val="hybridMultilevel"/>
    <w:tmpl w:val="2A3C9E40"/>
    <w:lvl w:ilvl="0" w:tplc="79C4DB2A">
      <w:numFmt w:val="bullet"/>
      <w:lvlText w:val="-"/>
      <w:lvlJc w:val="left"/>
      <w:pPr>
        <w:ind w:left="785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70051626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148301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4868212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54940281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901198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6992233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65159666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92356465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88154778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330564888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01214453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296685585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38575916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26084409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06588385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attachedTemplate r:id="rId1"/>
  <w:defaultTabStop w:val="708"/>
  <w:hyphenationZone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D78"/>
    <w:rsid w:val="00137DDA"/>
    <w:rsid w:val="00167569"/>
    <w:rsid w:val="001B5D82"/>
    <w:rsid w:val="002B7E3D"/>
    <w:rsid w:val="003A6C94"/>
    <w:rsid w:val="005711CF"/>
    <w:rsid w:val="00576213"/>
    <w:rsid w:val="005F786D"/>
    <w:rsid w:val="00633EC5"/>
    <w:rsid w:val="00996ADD"/>
    <w:rsid w:val="009B38D1"/>
    <w:rsid w:val="00B71D78"/>
    <w:rsid w:val="00C81F20"/>
    <w:rsid w:val="00ED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CE68886"/>
  <w15:chartTrackingRefBased/>
  <w15:docId w15:val="{B222609E-DF9D-4E2B-9B75-127540634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2" w:lineRule="auto"/>
    </w:pPr>
    <w:rPr>
      <w:sz w:val="22"/>
      <w:szCs w:val="22"/>
    </w:rPr>
  </w:style>
  <w:style w:type="paragraph" w:styleId="Ttulo1">
    <w:name w:val="heading 1"/>
    <w:basedOn w:val="Normal"/>
    <w:link w:val="Ttulo1C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</w:style>
  <w:style w:type="paragraph" w:styleId="Piedepgina">
    <w:name w:val="footer"/>
    <w:basedOn w:val="Normal"/>
    <w:link w:val="PiedepginaCar"/>
    <w:uiPriority w:val="99"/>
    <w:semiHidden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Pr>
      <w:sz w:val="22"/>
      <w:szCs w:val="2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0">
    <w:name w:val="Tï¿½tulo 1 Car"/>
    <w:basedOn w:val="Fuentedeprrafopredeter"/>
    <w:link w:val="Ttulo10"/>
    <w:uiPriority w:val="9"/>
    <w:locked/>
    <w:rPr>
      <w:rFonts w:ascii="Times New Roman" w:eastAsia="Times New Roman" w:hAnsi="Times New Roman" w:cs="Times New Roman" w:hint="default"/>
      <w:b/>
      <w:bCs/>
      <w:kern w:val="36"/>
      <w:sz w:val="48"/>
      <w:szCs w:val="48"/>
      <w:lang w:eastAsia="es-MX"/>
    </w:rPr>
  </w:style>
  <w:style w:type="paragraph" w:customStyle="1" w:styleId="Ttulo10">
    <w:name w:val="Tï¿½tulo 1"/>
    <w:basedOn w:val="Normal"/>
    <w:link w:val="Ttulo1Car0"/>
  </w:style>
  <w:style w:type="character" w:customStyle="1" w:styleId="PiedepginaCar0">
    <w:name w:val="Pie de pï¿½gina Car"/>
    <w:basedOn w:val="Fuentedeprrafopredeter"/>
    <w:link w:val="Piedepgina0"/>
    <w:uiPriority w:val="99"/>
    <w:semiHidden/>
    <w:locked/>
  </w:style>
  <w:style w:type="paragraph" w:customStyle="1" w:styleId="Piedepgina0">
    <w:name w:val="Pie de pï¿½gina"/>
    <w:basedOn w:val="Normal"/>
    <w:link w:val="PiedepginaCar0"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jp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support.hp.com/ec-es/document/c0395762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support.hp.com/ar-es/drivers/selfservice/hp-pagewide-managed-p57750dw-multifunction-printer-series/8312729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14A2CFF0E8604F86BCD9228DACD9EF" ma:contentTypeVersion="2" ma:contentTypeDescription="Crear nuevo documento." ma:contentTypeScope="" ma:versionID="cf29d1a423ea0a76a2afa2911d39673e">
  <xsd:schema xmlns:xsd="http://www.w3.org/2001/XMLSchema" xmlns:xs="http://www.w3.org/2001/XMLSchema" xmlns:p="http://schemas.microsoft.com/office/2006/metadata/properties" xmlns:ns3="704ab19b-c334-4524-a2f9-5ca6542cf2b9" targetNamespace="http://schemas.microsoft.com/office/2006/metadata/properties" ma:root="true" ma:fieldsID="3ad6211dfb59055567ac0fea4c829340" ns3:_="">
    <xsd:import namespace="704ab19b-c334-4524-a2f9-5ca6542cf2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4ab19b-c334-4524-a2f9-5ca6542cf2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FC3590-9473-4FA0-A9A6-BDCD8E1080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D2CCBF-E4A5-440F-8BA3-B721E8CCB4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4ab19b-c334-4524-a2f9-5ca6542cf2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834CEC-7F25-4EC6-99B4-A8B1D0961BF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1536</Words>
  <Characters>8452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Moschen Fernando Leonel</dc:creator>
  <cp:keywords/>
  <dc:description/>
  <cp:lastModifiedBy>Savino Christian</cp:lastModifiedBy>
  <cp:revision>2</cp:revision>
  <dcterms:created xsi:type="dcterms:W3CDTF">2022-06-27T15:42:00Z</dcterms:created>
  <dcterms:modified xsi:type="dcterms:W3CDTF">2022-06-27T15:42:00Z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0x0101008A14A2CFF0E8604F86BCD9228DACD9EF</vt:lpwstr>
  </property>
</Properties>
</file>